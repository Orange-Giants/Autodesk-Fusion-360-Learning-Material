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95959" w:themeColor="text1" w:themeTint="A6"/>
          <w:kern w:val="20"/>
          <w:sz w:val="20"/>
          <w:szCs w:val="20"/>
          <w:lang w:val="en-GB" w:eastAsia="ja-JP"/>
        </w:rPr>
        <w:id w:val="-1701389017"/>
        <w:docPartObj>
          <w:docPartGallery w:val="Cover Pages"/>
          <w:docPartUnique/>
        </w:docPartObj>
      </w:sdtPr>
      <w:sdtEndPr>
        <w:rPr>
          <w:b/>
          <w:bCs/>
        </w:rPr>
      </w:sdtEndPr>
      <w:sdtContent>
        <w:p w14:paraId="07F2F115" w14:textId="5E967D1A" w:rsidR="00E77F28" w:rsidRDefault="00E77F28">
          <w:pPr>
            <w:pStyle w:val="Eivli"/>
          </w:pPr>
          <w:r>
            <w:rPr>
              <w:noProof/>
            </w:rPr>
            <mc:AlternateContent>
              <mc:Choice Requires="wpg">
                <w:drawing>
                  <wp:anchor distT="0" distB="0" distL="114300" distR="114300" simplePos="0" relativeHeight="251658251" behindDoc="1" locked="0" layoutInCell="1" allowOverlap="1" wp14:anchorId="0E17661C" wp14:editId="32B4EB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Ryhmä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Suorakulmi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isikulmi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Päivämäärä"/>
                                    <w:tag w:val=""/>
                                    <w:id w:val="-650599894"/>
                                    <w:dataBinding w:prefixMappings="xmlns:ns0='http://schemas.microsoft.com/office/2006/coverPageProps' " w:xpath="/ns0:CoverPageProperties[1]/ns0:PublishDate[1]" w:storeItemID="{55AF091B-3C7A-41E3-B477-F2FDAA23CFDA}"/>
                                    <w:date w:fullDate="2019-12-10T00:00:00Z">
                                      <w:dateFormat w:val="d.M.yyyy"/>
                                      <w:lid w:val="fi-FI"/>
                                      <w:storeMappedDataAs w:val="dateTime"/>
                                      <w:calendar w:val="gregorian"/>
                                    </w:date>
                                  </w:sdtPr>
                                  <w:sdtEndPr/>
                                  <w:sdtContent>
                                    <w:p w14:paraId="2E51337C" w14:textId="44CAA62E" w:rsidR="00E77F28" w:rsidRDefault="0013721B">
                                      <w:pPr>
                                        <w:pStyle w:val="Eivli"/>
                                        <w:jc w:val="right"/>
                                        <w:rPr>
                                          <w:color w:val="FFFFFF" w:themeColor="background1"/>
                                          <w:sz w:val="28"/>
                                          <w:szCs w:val="28"/>
                                        </w:rPr>
                                      </w:pPr>
                                      <w:r>
                                        <w:rPr>
                                          <w:color w:val="FFFFFF" w:themeColor="background1"/>
                                          <w:sz w:val="28"/>
                                          <w:szCs w:val="28"/>
                                        </w:rPr>
                                        <w:t>10.12.2019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Ryhmä 5"/>
                            <wpg:cNvGrpSpPr/>
                            <wpg:grpSpPr>
                              <a:xfrm>
                                <a:off x="76200" y="4210050"/>
                                <a:ext cx="2057400" cy="4910328"/>
                                <a:chOff x="80645" y="4211812"/>
                                <a:chExt cx="1306273" cy="3121026"/>
                              </a:xfrm>
                            </wpg:grpSpPr>
                            <wpg:grpSp>
                              <wpg:cNvPr id="6" name="Ryhmä 6"/>
                              <wpg:cNvGrpSpPr>
                                <a:grpSpLocks noChangeAspect="1"/>
                              </wpg:cNvGrpSpPr>
                              <wpg:grpSpPr>
                                <a:xfrm>
                                  <a:off x="141062" y="4211812"/>
                                  <a:ext cx="1047750" cy="3121026"/>
                                  <a:chOff x="141062" y="4211812"/>
                                  <a:chExt cx="1047750" cy="3121026"/>
                                </a:xfrm>
                              </wpg:grpSpPr>
                              <wps:wsp>
                                <wps:cNvPr id="20" name="Puolivapaa piirt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Puolivapaa piirt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Puolivapaa piirt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Puolivapaa piirt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Puolivapaa piirto 2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Puolivapaa piirt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Puolivapaa piirt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Puolivapaa piirt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Puolivapaa piirt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Puolivapaa piirt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Puolivapaa piirt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Puolivapaa piirt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Ryhmä 7"/>
                              <wpg:cNvGrpSpPr>
                                <a:grpSpLocks noChangeAspect="1"/>
                              </wpg:cNvGrpSpPr>
                              <wpg:grpSpPr>
                                <a:xfrm>
                                  <a:off x="80645" y="4826972"/>
                                  <a:ext cx="1306273" cy="2505863"/>
                                  <a:chOff x="80645" y="4649964"/>
                                  <a:chExt cx="874712" cy="1677988"/>
                                </a:xfrm>
                              </wpg:grpSpPr>
                              <wps:wsp>
                                <wps:cNvPr id="8" name="Puolivapaa piirt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Puolivapaa piirt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Puolivapaa piirt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Puolivapaa piirt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Puolivapaa piirt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Puolivapaa piirt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Puolivapaa piirt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Puolivapaa piirt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Puolivapaa piirt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Puolivapaa piirt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Puolivapaa piirt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17661C" id="Ryhmä 2" o:spid="_x0000_s1026" style="position:absolute;margin-left:0;margin-top:0;width:172.8pt;height:718.55pt;z-index:-251658229;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HJzFNufJAAAWAUBAA4AAAAAAAAAAAAAAAAALgIAAGRycy9lMm9Eb2MueG1sUEsBAi0A&#10;FAAGAAgAAAAhAE/3lTLdAAAABgEAAA8AAAAAAAAAAAAAAAAA+SYAAGRycy9kb3ducmV2LnhtbFBL&#10;BQYAAAAABAAEAPMAAAADKAAAAAA=&#10;">
                    <v:rect id="Suorakulmi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5e5e5e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isikulmi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18ab3 [3204]" stroked="f" strokeweight="2pt">
                      <v:textbox inset=",0,14.4pt,0">
                        <w:txbxContent>
                          <w:sdt>
                            <w:sdtPr>
                              <w:rPr>
                                <w:color w:val="FFFFFF" w:themeColor="background1"/>
                                <w:sz w:val="28"/>
                                <w:szCs w:val="28"/>
                              </w:rPr>
                              <w:alias w:val="Päivämäärä"/>
                              <w:tag w:val=""/>
                              <w:id w:val="-650599894"/>
                              <w:dataBinding w:prefixMappings="xmlns:ns0='http://schemas.microsoft.com/office/2006/coverPageProps' " w:xpath="/ns0:CoverPageProperties[1]/ns0:PublishDate[1]" w:storeItemID="{55AF091B-3C7A-41E3-B477-F2FDAA23CFDA}"/>
                              <w:date w:fullDate="2019-12-10T00:00:00Z">
                                <w:dateFormat w:val="d.M.yyyy"/>
                                <w:lid w:val="fi-FI"/>
                                <w:storeMappedDataAs w:val="dateTime"/>
                                <w:calendar w:val="gregorian"/>
                              </w:date>
                            </w:sdtPr>
                            <w:sdtEndPr/>
                            <w:sdtContent>
                              <w:p w14:paraId="2E51337C" w14:textId="44CAA62E" w:rsidR="00E77F28" w:rsidRDefault="0013721B">
                                <w:pPr>
                                  <w:pStyle w:val="Eivli"/>
                                  <w:jc w:val="right"/>
                                  <w:rPr>
                                    <w:color w:val="FFFFFF" w:themeColor="background1"/>
                                    <w:sz w:val="28"/>
                                    <w:szCs w:val="28"/>
                                  </w:rPr>
                                </w:pPr>
                                <w:r>
                                  <w:rPr>
                                    <w:color w:val="FFFFFF" w:themeColor="background1"/>
                                    <w:sz w:val="28"/>
                                    <w:szCs w:val="28"/>
                                  </w:rPr>
                                  <w:t>10.12.2019</w:t>
                                </w:r>
                              </w:p>
                            </w:sdtContent>
                          </w:sdt>
                        </w:txbxContent>
                      </v:textbox>
                    </v:shape>
                    <v:group id="Ryhmä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Ryhmä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Puolivapaa piirt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Puolivapaa piirt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Puolivapaa piirt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Puolivapaa piirt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Puolivapaa piirto 2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Puolivapaa piirt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e5e5e [3215]" strokecolor="#5e5e5e [3215]" strokeweight="0">
                          <v:path arrowok="t" o:connecttype="custom" o:connectlocs="0,0;52388,109538;38100,109538;19050,55563;0,0" o:connectangles="0,0,0,0,0"/>
                        </v:shape>
                        <v:shape id="Puolivapaa piirt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e5e5e [3215]" strokecolor="#5e5e5e [3215]" strokeweight="0">
                          <v:path arrowok="t" o:connecttype="custom" o:connectlocs="0,0;14288,58738;14288,63500;23813,147638;7938,77788;0,0" o:connectangles="0,0,0,0,0,0"/>
                        </v:shape>
                        <v:shape id="Puolivapaa piirt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Puolivapaa piirt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Puolivapaa piirt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e5e5e [3215]" strokecolor="#5e5e5e [3215]" strokeweight="0">
                          <v:path arrowok="t" o:connecttype="custom" o:connectlocs="0,0;49213,103188;36513,103188;0,0" o:connectangles="0,0,0,0"/>
                        </v:shape>
                        <v:shape id="Puolivapaa piirt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e5e5e [3215]" strokecolor="#5e5e5e [3215]" strokeweight="0">
                          <v:path arrowok="t" o:connecttype="custom" o:connectlocs="0,0;9525,26988;11113,66675;9525,61913;0,36513;0,0" o:connectangles="0,0,0,0,0,0"/>
                        </v:shape>
                        <v:shape id="Puolivapaa piirt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e5e5e [3215]" strokecolor="#5e5e5e [3215]" strokeweight="0">
                          <v:path arrowok="t" o:connecttype="custom" o:connectlocs="0,0;9525,25400;33338,77788;52388,133350;71438,187325;69850,187325;20638,84138;17463,66675;0,0" o:connectangles="0,0,0,0,0,0,0,0,0"/>
                        </v:shape>
                      </v:group>
                      <v:group id="Ryhmä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Puolivapaa piirt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Puolivapaa piirt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Puolivapaa piirt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e5e5e [3215]" strokecolor="#5e5e5e [3215]" strokeweight="0">
                          <v:fill opacity="13107f"/>
                          <v:stroke opacity="13107f"/>
                          <v:path arrowok="t" o:connecttype="custom" o:connectlocs="0,0;25400,114300;31750,192088;28575,177800;0,49213;0,0" o:connectangles="0,0,0,0,0,0"/>
                        </v:shape>
                        <v:shape id="Puolivapaa piirt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Puolivapaa piirt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e5e5e [3215]" strokecolor="#5e5e5e [3215]" strokeweight="0">
                          <v:fill opacity="13107f"/>
                          <v:stroke opacity="13107f"/>
                          <v:path arrowok="t" o:connecttype="custom" o:connectlocs="0,0;52388,112713;38100,112713;17463,57150;0,0" o:connectangles="0,0,0,0,0"/>
                        </v:shape>
                        <v:shape id="Puolivapaa piirt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e5e5e [3215]" strokecolor="#5e5e5e [3215]" strokeweight="0">
                          <v:fill opacity="13107f"/>
                          <v:stroke opacity="13107f"/>
                          <v:path arrowok="t" o:connecttype="custom" o:connectlocs="0,0;12700,58738;12700,65088;23813,150813;6350,77788;0,0" o:connectangles="0,0,0,0,0,0"/>
                        </v:shape>
                        <v:shape id="Puolivapaa piirt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Puolivapaa piirt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Puolivapaa piirt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e5e5e [3215]" strokecolor="#5e5e5e [3215]" strokeweight="0">
                          <v:fill opacity="13107f"/>
                          <v:stroke opacity="13107f"/>
                          <v:path arrowok="t" o:connecttype="custom" o:connectlocs="0,0;49213,104775;38100,104775;0,0" o:connectangles="0,0,0,0"/>
                        </v:shape>
                        <v:shape id="Puolivapaa piirt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e5e5e [3215]" strokecolor="#5e5e5e [3215]" strokeweight="0">
                          <v:fill opacity="13107f"/>
                          <v:stroke opacity="13107f"/>
                          <v:path arrowok="t" o:connecttype="custom" o:connectlocs="0,0;11113,26988;11113,68263;9525,63500;0,39688;0,0" o:connectangles="0,0,0,0,0,0"/>
                        </v:shape>
                        <v:shape id="Puolivapaa piirt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B09502" w14:textId="6F88DF0E" w:rsidR="00E77F28" w:rsidRDefault="00AD66E4">
          <w:pPr>
            <w:rPr>
              <w:b/>
              <w:bCs/>
              <w:caps/>
            </w:rPr>
          </w:pPr>
          <w:r>
            <w:rPr>
              <w:noProof/>
            </w:rPr>
            <mc:AlternateContent>
              <mc:Choice Requires="wps">
                <w:drawing>
                  <wp:anchor distT="0" distB="0" distL="114300" distR="114300" simplePos="0" relativeHeight="251658266" behindDoc="0" locked="0" layoutInCell="1" allowOverlap="1" wp14:anchorId="61BAA712" wp14:editId="645DC9E2">
                    <wp:simplePos x="0" y="0"/>
                    <wp:positionH relativeFrom="margin">
                      <wp:align>right</wp:align>
                    </wp:positionH>
                    <wp:positionV relativeFrom="margin">
                      <wp:posOffset>5722620</wp:posOffset>
                    </wp:positionV>
                    <wp:extent cx="4046220" cy="2743200"/>
                    <wp:effectExtent l="0" t="0" r="11430" b="0"/>
                    <wp:wrapNone/>
                    <wp:docPr id="32" name="Tekstiruutu 32"/>
                    <wp:cNvGraphicFramePr/>
                    <a:graphic xmlns:a="http://schemas.openxmlformats.org/drawingml/2006/main">
                      <a:graphicData uri="http://schemas.microsoft.com/office/word/2010/wordprocessingShape">
                        <wps:wsp>
                          <wps:cNvSpPr txBox="1"/>
                          <wps:spPr>
                            <a:xfrm>
                              <a:off x="0" y="0"/>
                              <a:ext cx="4046220" cy="274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0FA01" w14:textId="58E89277" w:rsidR="00E77F28" w:rsidRDefault="00E77F28">
                                <w:pPr>
                                  <w:pStyle w:val="Eivli"/>
                                  <w:rPr>
                                    <w:color w:val="418AB3" w:themeColor="accent1"/>
                                    <w:sz w:val="26"/>
                                    <w:szCs w:val="26"/>
                                  </w:rPr>
                                </w:pPr>
                              </w:p>
                              <w:p w14:paraId="7DF3F005" w14:textId="52D9287F" w:rsidR="00E77F28" w:rsidRDefault="003D17C3" w:rsidP="00AD66E4">
                                <w:pPr>
                                  <w:pStyle w:val="Eivli"/>
                                  <w:jc w:val="right"/>
                                  <w:rPr>
                                    <w:color w:val="404040" w:themeColor="text1" w:themeTint="BF"/>
                                    <w:kern w:val="20"/>
                                    <w:sz w:val="32"/>
                                    <w:szCs w:val="32"/>
                                    <w:lang w:val="en-GB" w:eastAsia="ja-JP"/>
                                  </w:rPr>
                                </w:pPr>
                                <w:r w:rsidRPr="00AD66E4">
                                  <w:rPr>
                                    <w:color w:val="404040" w:themeColor="text1" w:themeTint="BF"/>
                                    <w:kern w:val="20"/>
                                    <w:sz w:val="32"/>
                                    <w:szCs w:val="32"/>
                                    <w:lang w:val="en-GB" w:eastAsia="ja-JP"/>
                                  </w:rPr>
                                  <w:t xml:space="preserve">Tomi </w:t>
                                </w:r>
                                <w:proofErr w:type="spellStart"/>
                                <w:r w:rsidRPr="00AD66E4">
                                  <w:rPr>
                                    <w:color w:val="404040" w:themeColor="text1" w:themeTint="BF"/>
                                    <w:kern w:val="20"/>
                                    <w:sz w:val="32"/>
                                    <w:szCs w:val="32"/>
                                    <w:lang w:val="en-GB" w:eastAsia="ja-JP"/>
                                  </w:rPr>
                                  <w:t>Korkalainen</w:t>
                                </w:r>
                                <w:proofErr w:type="spellEnd"/>
                                <w:r w:rsidRPr="00AD66E4">
                                  <w:rPr>
                                    <w:color w:val="404040" w:themeColor="text1" w:themeTint="BF"/>
                                    <w:kern w:val="20"/>
                                    <w:sz w:val="32"/>
                                    <w:szCs w:val="32"/>
                                    <w:lang w:val="en-GB" w:eastAsia="ja-JP"/>
                                  </w:rPr>
                                  <w:t xml:space="preserve">, </w:t>
                                </w:r>
                                <w:proofErr w:type="spellStart"/>
                                <w:r w:rsidRPr="00AD66E4">
                                  <w:rPr>
                                    <w:color w:val="404040" w:themeColor="text1" w:themeTint="BF"/>
                                    <w:kern w:val="20"/>
                                    <w:sz w:val="32"/>
                                    <w:szCs w:val="32"/>
                                    <w:lang w:val="en-GB" w:eastAsia="ja-JP"/>
                                  </w:rPr>
                                  <w:t>Aleksa</w:t>
                                </w:r>
                                <w:proofErr w:type="spellEnd"/>
                                <w:r w:rsidRPr="00AD66E4">
                                  <w:rPr>
                                    <w:color w:val="404040" w:themeColor="text1" w:themeTint="BF"/>
                                    <w:kern w:val="20"/>
                                    <w:sz w:val="32"/>
                                    <w:szCs w:val="32"/>
                                    <w:lang w:val="en-GB" w:eastAsia="ja-JP"/>
                                  </w:rPr>
                                  <w:t xml:space="preserve"> </w:t>
                                </w:r>
                                <w:proofErr w:type="spellStart"/>
                                <w:r w:rsidRPr="00AD66E4">
                                  <w:rPr>
                                    <w:color w:val="404040" w:themeColor="text1" w:themeTint="BF"/>
                                    <w:kern w:val="20"/>
                                    <w:sz w:val="32"/>
                                    <w:szCs w:val="32"/>
                                    <w:lang w:val="en-GB" w:eastAsia="ja-JP"/>
                                  </w:rPr>
                                  <w:t>Lintula</w:t>
                                </w:r>
                                <w:proofErr w:type="spellEnd"/>
                                <w:r w:rsidRPr="00AD66E4">
                                  <w:rPr>
                                    <w:color w:val="404040" w:themeColor="text1" w:themeTint="BF"/>
                                    <w:kern w:val="20"/>
                                    <w:sz w:val="32"/>
                                    <w:szCs w:val="32"/>
                                    <w:lang w:val="en-GB" w:eastAsia="ja-JP"/>
                                  </w:rPr>
                                  <w:t xml:space="preserve">, Jani Koivula Juuso </w:t>
                                </w:r>
                                <w:proofErr w:type="spellStart"/>
                                <w:r w:rsidRPr="00AD66E4">
                                  <w:rPr>
                                    <w:color w:val="404040" w:themeColor="text1" w:themeTint="BF"/>
                                    <w:kern w:val="20"/>
                                    <w:sz w:val="32"/>
                                    <w:szCs w:val="32"/>
                                    <w:lang w:val="en-GB" w:eastAsia="ja-JP"/>
                                  </w:rPr>
                                  <w:t>Saari</w:t>
                                </w:r>
                                <w:proofErr w:type="spellEnd"/>
                                <w:r w:rsidRPr="00AD66E4">
                                  <w:rPr>
                                    <w:color w:val="404040" w:themeColor="text1" w:themeTint="BF"/>
                                    <w:kern w:val="20"/>
                                    <w:sz w:val="32"/>
                                    <w:szCs w:val="32"/>
                                    <w:lang w:val="en-GB" w:eastAsia="ja-JP"/>
                                  </w:rPr>
                                  <w:t>, Sebastian Mäkipää</w:t>
                                </w:r>
                              </w:p>
                              <w:p w14:paraId="6FF36806" w14:textId="6C077835" w:rsidR="00CE18C6" w:rsidRDefault="00CE18C6" w:rsidP="00AD66E4">
                                <w:pPr>
                                  <w:pStyle w:val="Eivli"/>
                                  <w:jc w:val="right"/>
                                  <w:rPr>
                                    <w:color w:val="404040" w:themeColor="text1" w:themeTint="BF"/>
                                    <w:kern w:val="20"/>
                                    <w:sz w:val="32"/>
                                    <w:szCs w:val="32"/>
                                    <w:lang w:val="en-GB" w:eastAsia="ja-JP"/>
                                  </w:rPr>
                                </w:pPr>
                              </w:p>
                              <w:p w14:paraId="5D80AA91" w14:textId="7341D10D" w:rsidR="00EF7611" w:rsidRDefault="00C40E96" w:rsidP="00EF7611">
                                <w:pPr>
                                  <w:spacing w:line="240" w:lineRule="auto"/>
                                  <w:jc w:val="right"/>
                                </w:pPr>
                                <w:r w:rsidRPr="00EF7611">
                                  <w:t xml:space="preserve">This work is </w:t>
                                </w:r>
                                <w:r w:rsidR="00EF7611" w:rsidRPr="00EF7611">
                                  <w:t>licensed under</w:t>
                                </w:r>
                                <w:r w:rsidR="00F61D2D" w:rsidRPr="00EF7611">
                                  <w:t xml:space="preserve"> the</w:t>
                                </w:r>
                                <w:r w:rsidR="0082593C">
                                  <w:t xml:space="preserve"> </w:t>
                                </w:r>
                                <w:r w:rsidR="00167698">
                                  <w:t xml:space="preserve">Creative Commons </w:t>
                                </w:r>
                                <w:bookmarkStart w:id="0" w:name="_GoBack"/>
                                <w:bookmarkEnd w:id="0"/>
                                <w:r w:rsidR="0090445A" w:rsidRPr="00EF7611">
                                  <w:t>Attribution-</w:t>
                                </w:r>
                                <w:proofErr w:type="spellStart"/>
                                <w:r w:rsidR="0090445A" w:rsidRPr="00EF7611">
                                  <w:t>ShareAlike</w:t>
                                </w:r>
                                <w:proofErr w:type="spellEnd"/>
                                <w:r w:rsidR="0090445A" w:rsidRPr="00EF7611">
                                  <w:t xml:space="preserve"> 4.0 International</w:t>
                                </w:r>
                                <w:r w:rsidR="0090445A" w:rsidRPr="00EF7611">
                                  <w:t xml:space="preserve"> License</w:t>
                                </w:r>
                                <w:r w:rsidR="000536FA" w:rsidRPr="00EF7611">
                                  <w:t>. To view a copy of this license</w:t>
                                </w:r>
                                <w:r w:rsidR="00EF7611" w:rsidRPr="00EF7611">
                                  <w:t xml:space="preserve">, visit </w:t>
                                </w:r>
                              </w:p>
                              <w:p w14:paraId="759B8A34" w14:textId="4482804C" w:rsidR="00CE18C6" w:rsidRPr="00EF7611" w:rsidRDefault="00EF7611" w:rsidP="00EF7611">
                                <w:pPr>
                                  <w:spacing w:line="240" w:lineRule="auto"/>
                                  <w:jc w:val="right"/>
                                </w:pPr>
                                <w:r w:rsidRPr="00EF7611">
                                  <w:t>https://creativecommons.org/licenses/by-sa/4.0/</w:t>
                                </w:r>
                                <w:r w:rsidR="00F61D2D" w:rsidRPr="00EF7611">
                                  <w:t xml:space="preserve"> </w:t>
                                </w:r>
                                <w:r w:rsidR="0090445A" w:rsidRPr="00EF7611">
                                  <w:t xml:space="preserve"> </w:t>
                                </w:r>
                              </w:p>
                              <w:p w14:paraId="277CDD97" w14:textId="77777777" w:rsidR="00CE18C6" w:rsidRPr="00AD66E4" w:rsidRDefault="00CE18C6" w:rsidP="00AD66E4">
                                <w:pPr>
                                  <w:pStyle w:val="Eivli"/>
                                  <w:jc w:val="right"/>
                                  <w:rPr>
                                    <w:color w:val="595959" w:themeColor="text1" w:themeTint="A6"/>
                                    <w:sz w:val="18"/>
                                    <w:szCs w:val="1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AA712" id="_x0000_t202" coordsize="21600,21600" o:spt="202" path="m,l,21600r21600,l21600,xe">
                    <v:stroke joinstyle="miter"/>
                    <v:path gradientshapeok="t" o:connecttype="rect"/>
                  </v:shapetype>
                  <v:shape id="Tekstiruutu 32" o:spid="_x0000_s1055" type="#_x0000_t202" style="position:absolute;margin-left:267.4pt;margin-top:450.6pt;width:318.6pt;height:3in;z-index:25165826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" filled="f" stroked="f" strokeweight=".5pt">
                    <v:textbox inset="0,0,0,0">
                      <w:txbxContent>
                        <w:p w14:paraId="7C30FA01" w14:textId="58E89277" w:rsidR="00E77F28" w:rsidRDefault="00E77F28">
                          <w:pPr>
                            <w:pStyle w:val="Eivli"/>
                            <w:rPr>
                              <w:color w:val="418AB3" w:themeColor="accent1"/>
                              <w:sz w:val="26"/>
                              <w:szCs w:val="26"/>
                            </w:rPr>
                          </w:pPr>
                        </w:p>
                        <w:p w14:paraId="7DF3F005" w14:textId="52D9287F" w:rsidR="00E77F28" w:rsidRDefault="003D17C3" w:rsidP="00AD66E4">
                          <w:pPr>
                            <w:pStyle w:val="Eivli"/>
                            <w:jc w:val="right"/>
                            <w:rPr>
                              <w:color w:val="404040" w:themeColor="text1" w:themeTint="BF"/>
                              <w:kern w:val="20"/>
                              <w:sz w:val="32"/>
                              <w:szCs w:val="32"/>
                              <w:lang w:val="en-GB" w:eastAsia="ja-JP"/>
                            </w:rPr>
                          </w:pPr>
                          <w:r w:rsidRPr="00AD66E4">
                            <w:rPr>
                              <w:color w:val="404040" w:themeColor="text1" w:themeTint="BF"/>
                              <w:kern w:val="20"/>
                              <w:sz w:val="32"/>
                              <w:szCs w:val="32"/>
                              <w:lang w:val="en-GB" w:eastAsia="ja-JP"/>
                            </w:rPr>
                            <w:t xml:space="preserve">Tomi </w:t>
                          </w:r>
                          <w:proofErr w:type="spellStart"/>
                          <w:r w:rsidRPr="00AD66E4">
                            <w:rPr>
                              <w:color w:val="404040" w:themeColor="text1" w:themeTint="BF"/>
                              <w:kern w:val="20"/>
                              <w:sz w:val="32"/>
                              <w:szCs w:val="32"/>
                              <w:lang w:val="en-GB" w:eastAsia="ja-JP"/>
                            </w:rPr>
                            <w:t>Korkalainen</w:t>
                          </w:r>
                          <w:proofErr w:type="spellEnd"/>
                          <w:r w:rsidRPr="00AD66E4">
                            <w:rPr>
                              <w:color w:val="404040" w:themeColor="text1" w:themeTint="BF"/>
                              <w:kern w:val="20"/>
                              <w:sz w:val="32"/>
                              <w:szCs w:val="32"/>
                              <w:lang w:val="en-GB" w:eastAsia="ja-JP"/>
                            </w:rPr>
                            <w:t xml:space="preserve">, </w:t>
                          </w:r>
                          <w:proofErr w:type="spellStart"/>
                          <w:r w:rsidRPr="00AD66E4">
                            <w:rPr>
                              <w:color w:val="404040" w:themeColor="text1" w:themeTint="BF"/>
                              <w:kern w:val="20"/>
                              <w:sz w:val="32"/>
                              <w:szCs w:val="32"/>
                              <w:lang w:val="en-GB" w:eastAsia="ja-JP"/>
                            </w:rPr>
                            <w:t>Aleksa</w:t>
                          </w:r>
                          <w:proofErr w:type="spellEnd"/>
                          <w:r w:rsidRPr="00AD66E4">
                            <w:rPr>
                              <w:color w:val="404040" w:themeColor="text1" w:themeTint="BF"/>
                              <w:kern w:val="20"/>
                              <w:sz w:val="32"/>
                              <w:szCs w:val="32"/>
                              <w:lang w:val="en-GB" w:eastAsia="ja-JP"/>
                            </w:rPr>
                            <w:t xml:space="preserve"> </w:t>
                          </w:r>
                          <w:proofErr w:type="spellStart"/>
                          <w:r w:rsidRPr="00AD66E4">
                            <w:rPr>
                              <w:color w:val="404040" w:themeColor="text1" w:themeTint="BF"/>
                              <w:kern w:val="20"/>
                              <w:sz w:val="32"/>
                              <w:szCs w:val="32"/>
                              <w:lang w:val="en-GB" w:eastAsia="ja-JP"/>
                            </w:rPr>
                            <w:t>Lintula</w:t>
                          </w:r>
                          <w:proofErr w:type="spellEnd"/>
                          <w:r w:rsidRPr="00AD66E4">
                            <w:rPr>
                              <w:color w:val="404040" w:themeColor="text1" w:themeTint="BF"/>
                              <w:kern w:val="20"/>
                              <w:sz w:val="32"/>
                              <w:szCs w:val="32"/>
                              <w:lang w:val="en-GB" w:eastAsia="ja-JP"/>
                            </w:rPr>
                            <w:t xml:space="preserve">, Jani Koivula Juuso </w:t>
                          </w:r>
                          <w:proofErr w:type="spellStart"/>
                          <w:r w:rsidRPr="00AD66E4">
                            <w:rPr>
                              <w:color w:val="404040" w:themeColor="text1" w:themeTint="BF"/>
                              <w:kern w:val="20"/>
                              <w:sz w:val="32"/>
                              <w:szCs w:val="32"/>
                              <w:lang w:val="en-GB" w:eastAsia="ja-JP"/>
                            </w:rPr>
                            <w:t>Saari</w:t>
                          </w:r>
                          <w:proofErr w:type="spellEnd"/>
                          <w:r w:rsidRPr="00AD66E4">
                            <w:rPr>
                              <w:color w:val="404040" w:themeColor="text1" w:themeTint="BF"/>
                              <w:kern w:val="20"/>
                              <w:sz w:val="32"/>
                              <w:szCs w:val="32"/>
                              <w:lang w:val="en-GB" w:eastAsia="ja-JP"/>
                            </w:rPr>
                            <w:t>, Sebastian Mäkipää</w:t>
                          </w:r>
                        </w:p>
                        <w:p w14:paraId="6FF36806" w14:textId="6C077835" w:rsidR="00CE18C6" w:rsidRDefault="00CE18C6" w:rsidP="00AD66E4">
                          <w:pPr>
                            <w:pStyle w:val="Eivli"/>
                            <w:jc w:val="right"/>
                            <w:rPr>
                              <w:color w:val="404040" w:themeColor="text1" w:themeTint="BF"/>
                              <w:kern w:val="20"/>
                              <w:sz w:val="32"/>
                              <w:szCs w:val="32"/>
                              <w:lang w:val="en-GB" w:eastAsia="ja-JP"/>
                            </w:rPr>
                          </w:pPr>
                        </w:p>
                        <w:p w14:paraId="5D80AA91" w14:textId="7341D10D" w:rsidR="00EF7611" w:rsidRDefault="00C40E96" w:rsidP="00EF7611">
                          <w:pPr>
                            <w:spacing w:line="240" w:lineRule="auto"/>
                            <w:jc w:val="right"/>
                          </w:pPr>
                          <w:r w:rsidRPr="00EF7611">
                            <w:t xml:space="preserve">This work is </w:t>
                          </w:r>
                          <w:r w:rsidR="00EF7611" w:rsidRPr="00EF7611">
                            <w:t>licensed under</w:t>
                          </w:r>
                          <w:r w:rsidR="00F61D2D" w:rsidRPr="00EF7611">
                            <w:t xml:space="preserve"> the</w:t>
                          </w:r>
                          <w:r w:rsidR="0082593C">
                            <w:t xml:space="preserve"> </w:t>
                          </w:r>
                          <w:r w:rsidR="00167698">
                            <w:t xml:space="preserve">Creative Commons </w:t>
                          </w:r>
                          <w:bookmarkStart w:id="1" w:name="_GoBack"/>
                          <w:bookmarkEnd w:id="1"/>
                          <w:r w:rsidR="0090445A" w:rsidRPr="00EF7611">
                            <w:t>Attribution-</w:t>
                          </w:r>
                          <w:proofErr w:type="spellStart"/>
                          <w:r w:rsidR="0090445A" w:rsidRPr="00EF7611">
                            <w:t>ShareAlike</w:t>
                          </w:r>
                          <w:proofErr w:type="spellEnd"/>
                          <w:r w:rsidR="0090445A" w:rsidRPr="00EF7611">
                            <w:t xml:space="preserve"> 4.0 International</w:t>
                          </w:r>
                          <w:r w:rsidR="0090445A" w:rsidRPr="00EF7611">
                            <w:t xml:space="preserve"> License</w:t>
                          </w:r>
                          <w:r w:rsidR="000536FA" w:rsidRPr="00EF7611">
                            <w:t>. To view a copy of this license</w:t>
                          </w:r>
                          <w:r w:rsidR="00EF7611" w:rsidRPr="00EF7611">
                            <w:t xml:space="preserve">, visit </w:t>
                          </w:r>
                        </w:p>
                        <w:p w14:paraId="759B8A34" w14:textId="4482804C" w:rsidR="00CE18C6" w:rsidRPr="00EF7611" w:rsidRDefault="00EF7611" w:rsidP="00EF7611">
                          <w:pPr>
                            <w:spacing w:line="240" w:lineRule="auto"/>
                            <w:jc w:val="right"/>
                          </w:pPr>
                          <w:r w:rsidRPr="00EF7611">
                            <w:t>https://creativecommons.org/licenses/by-sa/4.0/</w:t>
                          </w:r>
                          <w:r w:rsidR="00F61D2D" w:rsidRPr="00EF7611">
                            <w:t xml:space="preserve"> </w:t>
                          </w:r>
                          <w:r w:rsidR="0090445A" w:rsidRPr="00EF7611">
                            <w:t xml:space="preserve"> </w:t>
                          </w:r>
                        </w:p>
                        <w:p w14:paraId="277CDD97" w14:textId="77777777" w:rsidR="00CE18C6" w:rsidRPr="00AD66E4" w:rsidRDefault="00CE18C6" w:rsidP="00AD66E4">
                          <w:pPr>
                            <w:pStyle w:val="Eivli"/>
                            <w:jc w:val="right"/>
                            <w:rPr>
                              <w:color w:val="595959" w:themeColor="text1" w:themeTint="A6"/>
                              <w:sz w:val="18"/>
                              <w:szCs w:val="18"/>
                            </w:rPr>
                          </w:pPr>
                        </w:p>
                      </w:txbxContent>
                    </v:textbox>
                    <w10:wrap anchorx="margin" anchory="margin"/>
                  </v:shape>
                </w:pict>
              </mc:Fallback>
            </mc:AlternateContent>
          </w:r>
          <w:r>
            <w:rPr>
              <w:noProof/>
            </w:rPr>
            <w:drawing>
              <wp:anchor distT="0" distB="0" distL="114300" distR="114300" simplePos="0" relativeHeight="251658267" behindDoc="0" locked="0" layoutInCell="1" allowOverlap="1" wp14:anchorId="314480C2" wp14:editId="5AADB515">
                <wp:simplePos x="0" y="0"/>
                <wp:positionH relativeFrom="margin">
                  <wp:align>right</wp:align>
                </wp:positionH>
                <wp:positionV relativeFrom="paragraph">
                  <wp:posOffset>8221241</wp:posOffset>
                </wp:positionV>
                <wp:extent cx="3834765" cy="911225"/>
                <wp:effectExtent l="0" t="0" r="0" b="3175"/>
                <wp:wrapThrough wrapText="bothSides">
                  <wp:wrapPolygon edited="0">
                    <wp:start x="0" y="0"/>
                    <wp:lineTo x="0" y="21224"/>
                    <wp:lineTo x="21461" y="21224"/>
                    <wp:lineTo x="21461" y="0"/>
                    <wp:lineTo x="0" y="0"/>
                  </wp:wrapPolygon>
                </wp:wrapThrough>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4765"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DE9">
            <w:rPr>
              <w:noProof/>
            </w:rPr>
            <mc:AlternateContent>
              <mc:Choice Requires="wps">
                <w:drawing>
                  <wp:anchor distT="0" distB="0" distL="114300" distR="114300" simplePos="0" relativeHeight="251658265" behindDoc="0" locked="0" layoutInCell="1" allowOverlap="1" wp14:anchorId="646387BD" wp14:editId="77B40EA6">
                    <wp:simplePos x="0" y="0"/>
                    <wp:positionH relativeFrom="margin">
                      <wp:posOffset>2217420</wp:posOffset>
                    </wp:positionH>
                    <wp:positionV relativeFrom="page">
                      <wp:posOffset>1874520</wp:posOffset>
                    </wp:positionV>
                    <wp:extent cx="3954780" cy="1069340"/>
                    <wp:effectExtent l="0" t="0" r="7620" b="3175"/>
                    <wp:wrapNone/>
                    <wp:docPr id="1" name="Tekstiruutu 1"/>
                    <wp:cNvGraphicFramePr/>
                    <a:graphic xmlns:a="http://schemas.openxmlformats.org/drawingml/2006/main">
                      <a:graphicData uri="http://schemas.microsoft.com/office/word/2010/wordprocessingShape">
                        <wps:wsp>
                          <wps:cNvSpPr txBox="1"/>
                          <wps:spPr>
                            <a:xfrm>
                              <a:off x="0" y="0"/>
                              <a:ext cx="39547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BF32B" w14:textId="12FF4E08" w:rsidR="00E77F28" w:rsidRPr="00EA15B5" w:rsidRDefault="00167698">
                                <w:pPr>
                                  <w:pStyle w:val="Eivli"/>
                                  <w:rPr>
                                    <w:rFonts w:asciiTheme="majorHAnsi" w:eastAsiaTheme="majorEastAsia" w:hAnsiTheme="majorHAnsi" w:cstheme="majorBidi"/>
                                    <w:color w:val="262626" w:themeColor="text1" w:themeTint="D9"/>
                                    <w:sz w:val="96"/>
                                    <w:szCs w:val="24"/>
                                    <w:lang w:val="en-GB"/>
                                  </w:rPr>
                                </w:pPr>
                                <w:sdt>
                                  <w:sdtPr>
                                    <w:rPr>
                                      <w:rFonts w:asciiTheme="majorHAnsi" w:eastAsiaTheme="majorEastAsia" w:hAnsiTheme="majorHAnsi" w:cstheme="majorBidi"/>
                                      <w:color w:val="262626" w:themeColor="text1" w:themeTint="D9"/>
                                      <w:sz w:val="72"/>
                                      <w:szCs w:val="72"/>
                                      <w:lang w:val="en-GB"/>
                                    </w:rPr>
                                    <w:alias w:val="Otsikk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428A" w:rsidRPr="00EA15B5">
                                      <w:rPr>
                                        <w:rFonts w:asciiTheme="majorHAnsi" w:eastAsiaTheme="majorEastAsia" w:hAnsiTheme="majorHAnsi" w:cstheme="majorBidi"/>
                                        <w:color w:val="262626" w:themeColor="text1" w:themeTint="D9"/>
                                        <w:sz w:val="72"/>
                                        <w:szCs w:val="72"/>
                                        <w:lang w:val="en-GB"/>
                                      </w:rPr>
                                      <w:t>A</w:t>
                                    </w:r>
                                    <w:r w:rsidR="000C2B1F" w:rsidRPr="00EA15B5">
                                      <w:rPr>
                                        <w:rFonts w:asciiTheme="majorHAnsi" w:eastAsiaTheme="majorEastAsia" w:hAnsiTheme="majorHAnsi" w:cstheme="majorBidi"/>
                                        <w:color w:val="262626" w:themeColor="text1" w:themeTint="D9"/>
                                        <w:sz w:val="72"/>
                                        <w:szCs w:val="72"/>
                                        <w:lang w:val="en-GB"/>
                                      </w:rPr>
                                      <w:t>utodesk</w:t>
                                    </w:r>
                                    <w:r w:rsidR="00E7428A" w:rsidRPr="00EA15B5">
                                      <w:rPr>
                                        <w:rFonts w:asciiTheme="majorHAnsi" w:eastAsiaTheme="majorEastAsia" w:hAnsiTheme="majorHAnsi" w:cstheme="majorBidi"/>
                                        <w:color w:val="262626" w:themeColor="text1" w:themeTint="D9"/>
                                        <w:sz w:val="72"/>
                                        <w:szCs w:val="72"/>
                                        <w:lang w:val="en-GB"/>
                                      </w:rPr>
                                      <w:t xml:space="preserve"> F</w:t>
                                    </w:r>
                                    <w:r w:rsidR="000C2B1F" w:rsidRPr="00EA15B5">
                                      <w:rPr>
                                        <w:rFonts w:asciiTheme="majorHAnsi" w:eastAsiaTheme="majorEastAsia" w:hAnsiTheme="majorHAnsi" w:cstheme="majorBidi"/>
                                        <w:color w:val="262626" w:themeColor="text1" w:themeTint="D9"/>
                                        <w:sz w:val="72"/>
                                        <w:szCs w:val="72"/>
                                        <w:lang w:val="en-GB"/>
                                      </w:rPr>
                                      <w:t>usion</w:t>
                                    </w:r>
                                    <w:r w:rsidR="00E7428A" w:rsidRPr="00EA15B5">
                                      <w:rPr>
                                        <w:rFonts w:asciiTheme="majorHAnsi" w:eastAsiaTheme="majorEastAsia" w:hAnsiTheme="majorHAnsi" w:cstheme="majorBidi"/>
                                        <w:color w:val="262626" w:themeColor="text1" w:themeTint="D9"/>
                                        <w:sz w:val="72"/>
                                        <w:szCs w:val="72"/>
                                        <w:lang w:val="en-GB"/>
                                      </w:rPr>
                                      <w:t xml:space="preserve"> 360</w:t>
                                    </w:r>
                                  </w:sdtContent>
                                </w:sdt>
                              </w:p>
                              <w:p w14:paraId="06BC7C23" w14:textId="68BF88A1" w:rsidR="00E77F28" w:rsidRPr="00EA15B5" w:rsidRDefault="00167698">
                                <w:pPr>
                                  <w:spacing w:before="120"/>
                                  <w:rPr>
                                    <w:color w:val="404040" w:themeColor="text1" w:themeTint="BF"/>
                                    <w:sz w:val="36"/>
                                    <w:szCs w:val="36"/>
                                  </w:rPr>
                                </w:pPr>
                                <w:sdt>
                                  <w:sdtPr>
                                    <w:rPr>
                                      <w:color w:val="404040" w:themeColor="text1" w:themeTint="BF"/>
                                      <w:sz w:val="36"/>
                                      <w:szCs w:val="36"/>
                                    </w:rPr>
                                    <w:alias w:val="Alaotsikk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7F28" w:rsidRPr="00EA15B5">
                                      <w:rPr>
                                        <w:color w:val="404040" w:themeColor="text1" w:themeTint="BF"/>
                                        <w:sz w:val="36"/>
                                        <w:szCs w:val="36"/>
                                      </w:rPr>
                                      <w:t>Tutorials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46387BD" id="Tekstiruutu 1" o:spid="_x0000_s1056" type="#_x0000_t202" style="position:absolute;margin-left:174.6pt;margin-top:147.6pt;width:311.4pt;height:84.2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" filled="f" stroked="f" strokeweight=".5pt">
                    <v:textbox style="mso-fit-shape-to-text:t" inset="0,0,0,0">
                      <w:txbxContent>
                        <w:p w14:paraId="124BF32B" w14:textId="12FF4E08" w:rsidR="00E77F28" w:rsidRPr="00EA15B5" w:rsidRDefault="00167698">
                          <w:pPr>
                            <w:pStyle w:val="Eivli"/>
                            <w:rPr>
                              <w:rFonts w:asciiTheme="majorHAnsi" w:eastAsiaTheme="majorEastAsia" w:hAnsiTheme="majorHAnsi" w:cstheme="majorBidi"/>
                              <w:color w:val="262626" w:themeColor="text1" w:themeTint="D9"/>
                              <w:sz w:val="96"/>
                              <w:szCs w:val="24"/>
                              <w:lang w:val="en-GB"/>
                            </w:rPr>
                          </w:pPr>
                          <w:sdt>
                            <w:sdtPr>
                              <w:rPr>
                                <w:rFonts w:asciiTheme="majorHAnsi" w:eastAsiaTheme="majorEastAsia" w:hAnsiTheme="majorHAnsi" w:cstheme="majorBidi"/>
                                <w:color w:val="262626" w:themeColor="text1" w:themeTint="D9"/>
                                <w:sz w:val="72"/>
                                <w:szCs w:val="72"/>
                                <w:lang w:val="en-GB"/>
                              </w:rPr>
                              <w:alias w:val="Otsikk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428A" w:rsidRPr="00EA15B5">
                                <w:rPr>
                                  <w:rFonts w:asciiTheme="majorHAnsi" w:eastAsiaTheme="majorEastAsia" w:hAnsiTheme="majorHAnsi" w:cstheme="majorBidi"/>
                                  <w:color w:val="262626" w:themeColor="text1" w:themeTint="D9"/>
                                  <w:sz w:val="72"/>
                                  <w:szCs w:val="72"/>
                                  <w:lang w:val="en-GB"/>
                                </w:rPr>
                                <w:t>A</w:t>
                              </w:r>
                              <w:r w:rsidR="000C2B1F" w:rsidRPr="00EA15B5">
                                <w:rPr>
                                  <w:rFonts w:asciiTheme="majorHAnsi" w:eastAsiaTheme="majorEastAsia" w:hAnsiTheme="majorHAnsi" w:cstheme="majorBidi"/>
                                  <w:color w:val="262626" w:themeColor="text1" w:themeTint="D9"/>
                                  <w:sz w:val="72"/>
                                  <w:szCs w:val="72"/>
                                  <w:lang w:val="en-GB"/>
                                </w:rPr>
                                <w:t>utodesk</w:t>
                              </w:r>
                              <w:r w:rsidR="00E7428A" w:rsidRPr="00EA15B5">
                                <w:rPr>
                                  <w:rFonts w:asciiTheme="majorHAnsi" w:eastAsiaTheme="majorEastAsia" w:hAnsiTheme="majorHAnsi" w:cstheme="majorBidi"/>
                                  <w:color w:val="262626" w:themeColor="text1" w:themeTint="D9"/>
                                  <w:sz w:val="72"/>
                                  <w:szCs w:val="72"/>
                                  <w:lang w:val="en-GB"/>
                                </w:rPr>
                                <w:t xml:space="preserve"> F</w:t>
                              </w:r>
                              <w:r w:rsidR="000C2B1F" w:rsidRPr="00EA15B5">
                                <w:rPr>
                                  <w:rFonts w:asciiTheme="majorHAnsi" w:eastAsiaTheme="majorEastAsia" w:hAnsiTheme="majorHAnsi" w:cstheme="majorBidi"/>
                                  <w:color w:val="262626" w:themeColor="text1" w:themeTint="D9"/>
                                  <w:sz w:val="72"/>
                                  <w:szCs w:val="72"/>
                                  <w:lang w:val="en-GB"/>
                                </w:rPr>
                                <w:t>usion</w:t>
                              </w:r>
                              <w:r w:rsidR="00E7428A" w:rsidRPr="00EA15B5">
                                <w:rPr>
                                  <w:rFonts w:asciiTheme="majorHAnsi" w:eastAsiaTheme="majorEastAsia" w:hAnsiTheme="majorHAnsi" w:cstheme="majorBidi"/>
                                  <w:color w:val="262626" w:themeColor="text1" w:themeTint="D9"/>
                                  <w:sz w:val="72"/>
                                  <w:szCs w:val="72"/>
                                  <w:lang w:val="en-GB"/>
                                </w:rPr>
                                <w:t xml:space="preserve"> 360</w:t>
                              </w:r>
                            </w:sdtContent>
                          </w:sdt>
                        </w:p>
                        <w:p w14:paraId="06BC7C23" w14:textId="68BF88A1" w:rsidR="00E77F28" w:rsidRPr="00EA15B5" w:rsidRDefault="00167698">
                          <w:pPr>
                            <w:spacing w:before="120"/>
                            <w:rPr>
                              <w:color w:val="404040" w:themeColor="text1" w:themeTint="BF"/>
                              <w:sz w:val="36"/>
                              <w:szCs w:val="36"/>
                            </w:rPr>
                          </w:pPr>
                          <w:sdt>
                            <w:sdtPr>
                              <w:rPr>
                                <w:color w:val="404040" w:themeColor="text1" w:themeTint="BF"/>
                                <w:sz w:val="36"/>
                                <w:szCs w:val="36"/>
                              </w:rPr>
                              <w:alias w:val="Alaotsikk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7F28" w:rsidRPr="00EA15B5">
                                <w:rPr>
                                  <w:color w:val="404040" w:themeColor="text1" w:themeTint="BF"/>
                                  <w:sz w:val="36"/>
                                  <w:szCs w:val="36"/>
                                </w:rPr>
                                <w:t>Tutorials</w:t>
                              </w:r>
                            </w:sdtContent>
                          </w:sdt>
                        </w:p>
                      </w:txbxContent>
                    </v:textbox>
                    <w10:wrap anchorx="margin" anchory="page"/>
                  </v:shape>
                </w:pict>
              </mc:Fallback>
            </mc:AlternateContent>
          </w:r>
          <w:r w:rsidR="00E77F28">
            <w:rPr>
              <w:b/>
              <w:bCs/>
            </w:rPr>
            <w:br w:type="page"/>
          </w:r>
        </w:p>
      </w:sdtContent>
    </w:sdt>
    <w:sdt>
      <w:sdtPr>
        <w:alias w:val="Oma nimi"/>
        <w:tag w:val=""/>
        <w:id w:val="-574512284"/>
        <w:placeholder>
          <w:docPart w:val="B34BFF9DD23047A6AD0454F2150F3771"/>
        </w:placeholder>
        <w:dataBinding w:prefixMappings="xmlns:ns0='http://purl.org/dc/elements/1.1/' xmlns:ns1='http://schemas.openxmlformats.org/package/2006/metadata/core-properties' " w:xpath="/ns1:coreProperties[1]/ns0:creator[1]" w:storeItemID="{6C3C8BC8-F283-45AE-878A-BAB7291924A1}"/>
        <w:text/>
      </w:sdtPr>
      <w:sdtEndPr/>
      <w:sdtContent>
        <w:p w14:paraId="726A0662" w14:textId="3F3A1354" w:rsidR="00780D59" w:rsidRPr="0071768C" w:rsidRDefault="007D5120">
          <w:pPr>
            <w:pStyle w:val="Nimi"/>
          </w:pPr>
          <w:r>
            <w:t>General Information</w:t>
          </w:r>
        </w:p>
      </w:sdtContent>
    </w:sdt>
    <w:tbl>
      <w:tblPr>
        <w:tblStyle w:val="Ansioluettelontaulukko"/>
        <w:tblW w:w="5000" w:type="pct"/>
        <w:tblLook w:val="04A0" w:firstRow="1" w:lastRow="0" w:firstColumn="1" w:lastColumn="0" w:noHBand="0" w:noVBand="1"/>
        <w:tblCaption w:val="Ansioluettelon teksti"/>
        <w:tblDescription w:val="Ansioluettelo"/>
      </w:tblPr>
      <w:tblGrid>
        <w:gridCol w:w="1751"/>
        <w:gridCol w:w="447"/>
        <w:gridCol w:w="7548"/>
      </w:tblGrid>
      <w:tr w:rsidR="00780D59" w:rsidRPr="0071768C" w14:paraId="201AC48A" w14:textId="77777777" w:rsidTr="008F2980">
        <w:tc>
          <w:tcPr>
            <w:tcW w:w="1751" w:type="dxa"/>
          </w:tcPr>
          <w:p w14:paraId="270FF357" w14:textId="3C2B8875" w:rsidR="00780D59" w:rsidRPr="0071768C" w:rsidRDefault="00591208">
            <w:pPr>
              <w:pStyle w:val="Otsikko1"/>
            </w:pPr>
            <w:r w:rsidRPr="0071768C">
              <w:rPr>
                <w:lang w:bidi="fi-FI"/>
              </w:rPr>
              <w:t>Overview</w:t>
            </w:r>
            <w:r w:rsidR="00DC54D1" w:rsidRPr="0071768C">
              <w:rPr>
                <w:lang w:bidi="fi-FI"/>
              </w:rPr>
              <w:t xml:space="preserve"> </w:t>
            </w:r>
          </w:p>
        </w:tc>
        <w:tc>
          <w:tcPr>
            <w:tcW w:w="447" w:type="dxa"/>
          </w:tcPr>
          <w:p w14:paraId="29F70522" w14:textId="607466C2" w:rsidR="00780D59" w:rsidRPr="0071768C" w:rsidRDefault="00780D59"/>
        </w:tc>
        <w:tc>
          <w:tcPr>
            <w:tcW w:w="7548" w:type="dxa"/>
          </w:tcPr>
          <w:sdt>
            <w:sdtPr>
              <w:rPr>
                <w:rFonts w:asciiTheme="minorHAnsi" w:eastAsiaTheme="minorEastAsia" w:hAnsiTheme="minorHAnsi" w:cstheme="minorBidi"/>
                <w:b w:val="0"/>
                <w:bCs w:val="0"/>
                <w:caps w:val="0"/>
                <w:color w:val="595959" w:themeColor="text1" w:themeTint="A6"/>
                <w14:ligatures w14:val="none"/>
              </w:rPr>
              <w:id w:val="970869414"/>
              <w15:repeatingSection/>
            </w:sdtPr>
            <w:sdtEndPr>
              <w:rPr>
                <w:rFonts w:asciiTheme="majorHAnsi" w:eastAsiaTheme="majorEastAsia" w:hAnsiTheme="majorHAnsi" w:cstheme="majorBidi"/>
                <w:b/>
                <w:bCs/>
                <w:caps/>
                <w:color w:val="404040" w:themeColor="text1" w:themeTint="BF"/>
                <w14:ligatures w14:val="standardContextual"/>
              </w:rPr>
            </w:sdtEndPr>
            <w:sdtContent>
              <w:sdt>
                <w:sdtPr>
                  <w:rPr>
                    <w:rFonts w:asciiTheme="minorHAnsi" w:eastAsiaTheme="minorEastAsia" w:hAnsiTheme="minorHAnsi" w:cstheme="minorBidi"/>
                    <w:b w:val="0"/>
                    <w:bCs w:val="0"/>
                    <w:caps w:val="0"/>
                    <w:color w:val="595959" w:themeColor="text1" w:themeTint="A6"/>
                    <w14:ligatures w14:val="none"/>
                  </w:rPr>
                  <w:id w:val="1211531560"/>
                  <w:placeholder>
                    <w:docPart w:val="726C001DFAB24A6AA18180E778A79C24"/>
                  </w:placeholder>
                  <w15:repeatingSectionItem/>
                </w:sdtPr>
                <w:sdtEndPr>
                  <w:rPr>
                    <w:rFonts w:asciiTheme="majorHAnsi" w:eastAsiaTheme="majorEastAsia" w:hAnsiTheme="majorHAnsi" w:cstheme="majorBidi"/>
                    <w:b/>
                    <w:bCs/>
                    <w:caps/>
                    <w:color w:val="404040" w:themeColor="text1" w:themeTint="BF"/>
                    <w14:ligatures w14:val="standardContextual"/>
                  </w:rPr>
                </w:sdtEndPr>
                <w:sdtContent>
                  <w:p w14:paraId="35D3F996" w14:textId="5FF63D83" w:rsidR="00780D59" w:rsidRPr="0071768C" w:rsidRDefault="00591208" w:rsidP="00F121B1">
                    <w:pPr>
                      <w:pStyle w:val="Otsikko2"/>
                    </w:pPr>
                    <w:r w:rsidRPr="0071768C">
                      <w:rPr>
                        <w:rFonts w:asciiTheme="minorHAnsi" w:eastAsiaTheme="minorEastAsia" w:hAnsiTheme="minorHAnsi" w:cstheme="minorBidi"/>
                        <w:b w:val="0"/>
                        <w:bCs w:val="0"/>
                        <w:caps w:val="0"/>
                        <w:color w:val="595959" w:themeColor="text1" w:themeTint="A6"/>
                        <w14:ligatures w14:val="none"/>
                      </w:rPr>
                      <w:t>This document unfolds the basic functions of Autodesk Fusion 360 and goes through three small tutorials. They will include the essential tools for beginners for them to have a quick start on it.</w:t>
                    </w:r>
                  </w:p>
                </w:sdtContent>
              </w:sdt>
            </w:sdtContent>
          </w:sdt>
        </w:tc>
      </w:tr>
      <w:tr w:rsidR="00780D59" w:rsidRPr="0071768C" w14:paraId="321F1B31" w14:textId="77777777" w:rsidTr="008F2980">
        <w:tc>
          <w:tcPr>
            <w:tcW w:w="1751" w:type="dxa"/>
          </w:tcPr>
          <w:p w14:paraId="3DF29BD4" w14:textId="4618D50F" w:rsidR="00780D59" w:rsidRPr="0071768C" w:rsidRDefault="007574F2">
            <w:pPr>
              <w:pStyle w:val="Otsikko1"/>
            </w:pPr>
            <w:r w:rsidRPr="0071768C">
              <w:rPr>
                <w:lang w:bidi="fi-FI"/>
              </w:rPr>
              <w:t>Project management</w:t>
            </w:r>
          </w:p>
        </w:tc>
        <w:tc>
          <w:tcPr>
            <w:tcW w:w="447" w:type="dxa"/>
          </w:tcPr>
          <w:p w14:paraId="1F50E89D" w14:textId="6294AA2C" w:rsidR="00780D59" w:rsidRPr="0071768C" w:rsidRDefault="00780D59"/>
        </w:tc>
        <w:tc>
          <w:tcPr>
            <w:tcW w:w="7548" w:type="dxa"/>
          </w:tcPr>
          <w:sdt>
            <w:sdtPr>
              <w:id w:val="-1116827610"/>
              <w15:repeatingSection/>
            </w:sdtPr>
            <w:sdtEndPr/>
            <w:sdtContent>
              <w:sdt>
                <w:sdtPr>
                  <w:id w:val="-2006429974"/>
                  <w:placeholder>
                    <w:docPart w:val="74CB4256328D484E900B59E64962FECE"/>
                  </w:placeholder>
                  <w15:repeatingSectionItem/>
                </w:sdtPr>
                <w:sdtEndPr/>
                <w:sdtContent>
                  <w:p w14:paraId="04411A33" w14:textId="5FFDA989" w:rsidR="006379D3" w:rsidRPr="0071768C" w:rsidRDefault="006226CE" w:rsidP="006B314D">
                    <w:pPr>
                      <w:pStyle w:val="Otsikko2"/>
                      <w:rPr>
                        <w:rFonts w:asciiTheme="minorHAnsi" w:eastAsiaTheme="minorEastAsia" w:hAnsiTheme="minorHAnsi" w:cstheme="minorBidi"/>
                        <w:b w:val="0"/>
                        <w:bCs w:val="0"/>
                        <w:caps w:val="0"/>
                        <w:color w:val="595959" w:themeColor="text1" w:themeTint="A6"/>
                        <w14:ligatures w14:val="none"/>
                      </w:rPr>
                    </w:pPr>
                    <w:r w:rsidRPr="0071768C">
                      <w:rPr>
                        <w:rFonts w:asciiTheme="minorHAnsi" w:eastAsiaTheme="minorEastAsia" w:hAnsiTheme="minorHAnsi" w:cstheme="minorBidi"/>
                        <w:b w:val="0"/>
                        <w:bCs w:val="0"/>
                        <w:caps w:val="0"/>
                        <w:color w:val="595959" w:themeColor="text1" w:themeTint="A6"/>
                        <w14:ligatures w14:val="none"/>
                      </w:rPr>
                      <w:t xml:space="preserve">Fusion Team is a centralized source for all your project collaboration. Projects and designs are always created within a team. Before you can start modelling, you need to create a team if you have not already. Active team can be changed from </w:t>
                    </w:r>
                    <w:r w:rsidR="0065560D">
                      <w:rPr>
                        <w:rFonts w:asciiTheme="minorHAnsi" w:eastAsiaTheme="minorEastAsia" w:hAnsiTheme="minorHAnsi" w:cstheme="minorBidi"/>
                        <w:b w:val="0"/>
                        <w:bCs w:val="0"/>
                        <w:caps w:val="0"/>
                        <w:color w:val="595959" w:themeColor="text1" w:themeTint="A6"/>
                        <w14:ligatures w14:val="none"/>
                      </w:rPr>
                      <w:t xml:space="preserve">the </w:t>
                    </w:r>
                    <w:r w:rsidRPr="0071768C">
                      <w:rPr>
                        <w:rFonts w:asciiTheme="minorHAnsi" w:eastAsiaTheme="minorEastAsia" w:hAnsiTheme="minorHAnsi" w:cstheme="minorBidi"/>
                        <w:b w:val="0"/>
                        <w:bCs w:val="0"/>
                        <w:caps w:val="0"/>
                        <w:color w:val="595959" w:themeColor="text1" w:themeTint="A6"/>
                        <w14:ligatures w14:val="none"/>
                      </w:rPr>
                      <w:t>top right corner.</w:t>
                    </w:r>
                  </w:p>
                </w:sdtContent>
              </w:sdt>
              <w:sdt>
                <w:sdtPr>
                  <w:rPr>
                    <w:rFonts w:asciiTheme="minorHAnsi" w:eastAsiaTheme="minorEastAsia" w:hAnsiTheme="minorHAnsi" w:cstheme="minorBidi"/>
                    <w:b w:val="0"/>
                    <w:bCs w:val="0"/>
                    <w:i/>
                    <w:iCs/>
                    <w:caps w:val="0"/>
                    <w:color w:val="5E5E5E" w:themeColor="text2"/>
                    <w:sz w:val="18"/>
                    <w:szCs w:val="18"/>
                    <w14:ligatures w14:val="none"/>
                  </w:rPr>
                  <w:id w:val="-1590850324"/>
                  <w:placeholder>
                    <w:docPart w:val="AB8F9EF9157346A4AEFB363826C99C36"/>
                  </w:placeholder>
                  <w15:repeatingSectionItem/>
                </w:sdtPr>
                <w:sdtEndPr/>
                <w:sdtContent>
                  <w:p w14:paraId="682017CD" w14:textId="77777777" w:rsidR="00AC2E42" w:rsidRPr="0071768C" w:rsidRDefault="00AC2E42" w:rsidP="00AC2E42">
                    <w:pPr>
                      <w:pStyle w:val="Otsikko2"/>
                      <w:jc w:val="center"/>
                    </w:pPr>
                    <w:r w:rsidRPr="0071768C">
                      <w:object w:dxaOrig="4710" w:dyaOrig="2385" w14:anchorId="55D0C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4pt;height:105.05pt" o:ole="">
                          <v:imagedata r:id="rId13" o:title="" cropbottom="3855f" cropright="1170f"/>
                        </v:shape>
                        <o:OLEObject Type="Embed" ProgID="PBrush" ShapeID="_x0000_i1025" DrawAspect="Content" ObjectID="_1637576367" r:id="rId14"/>
                      </w:object>
                    </w:r>
                  </w:p>
                  <w:p w14:paraId="192C5FD5" w14:textId="5771551F" w:rsidR="006379D3" w:rsidRPr="0071768C" w:rsidRDefault="002B79A1" w:rsidP="002B79A1">
                    <w:pPr>
                      <w:pStyle w:val="Kuvaotsikko"/>
                      <w:jc w:val="center"/>
                    </w:pPr>
                    <w:r w:rsidRPr="0071768C">
                      <w:t xml:space="preserve">Team can be switched from </w:t>
                    </w:r>
                    <w:r w:rsidRPr="0071768C">
                      <w:rPr>
                        <w:noProof/>
                      </w:rPr>
                      <w:t>the top right corner</w:t>
                    </w:r>
                  </w:p>
                </w:sdtContent>
              </w:sdt>
              <w:sdt>
                <w:sdtPr>
                  <w:id w:val="-1396110910"/>
                  <w:placeholder>
                    <w:docPart w:val="098E272C6C96470D8D586DDE50BBA3C3"/>
                  </w:placeholder>
                  <w15:repeatingSectionItem/>
                </w:sdtPr>
                <w:sdtEndPr/>
                <w:sdtContent>
                  <w:p w14:paraId="22019789" w14:textId="668D5BB6" w:rsidR="00780D59" w:rsidRPr="0071768C" w:rsidRDefault="002E3B3C" w:rsidP="006379D3">
                    <w:pPr>
                      <w:pStyle w:val="Otsikko2"/>
                      <w:rPr>
                        <w:rFonts w:asciiTheme="minorHAnsi" w:eastAsiaTheme="minorEastAsia" w:hAnsiTheme="minorHAnsi" w:cstheme="minorBidi"/>
                        <w:b w:val="0"/>
                        <w:bCs w:val="0"/>
                        <w:caps w:val="0"/>
                        <w:color w:val="595959" w:themeColor="text1" w:themeTint="A6"/>
                        <w14:ligatures w14:val="none"/>
                      </w:rPr>
                    </w:pPr>
                    <w:r w:rsidRPr="0071768C">
                      <w:rPr>
                        <w:rFonts w:asciiTheme="minorHAnsi" w:eastAsiaTheme="minorEastAsia" w:hAnsiTheme="minorHAnsi" w:cstheme="minorBidi"/>
                        <w:b w:val="0"/>
                        <w:bCs w:val="0"/>
                        <w:caps w:val="0"/>
                        <w:color w:val="595959" w:themeColor="text1" w:themeTint="A6"/>
                        <w14:ligatures w14:val="none"/>
                      </w:rPr>
                      <w:t>Projects can and often will consist of multiple designs. Projects are the intended way of keeping the related designs organized in the same place. You can share projects with other Fusion 360 users by being in the same team and giving the other person privileges to the project.</w:t>
                    </w:r>
                  </w:p>
                </w:sdtContent>
              </w:sdt>
            </w:sdtContent>
          </w:sdt>
        </w:tc>
      </w:tr>
      <w:tr w:rsidR="00313733" w:rsidRPr="0071768C" w14:paraId="10F3BBFB" w14:textId="77777777" w:rsidTr="008F2980">
        <w:tc>
          <w:tcPr>
            <w:tcW w:w="1751" w:type="dxa"/>
          </w:tcPr>
          <w:p w14:paraId="46E7C5F2" w14:textId="359FA7D2" w:rsidR="00313733" w:rsidRPr="0071768C" w:rsidRDefault="002D0D05">
            <w:pPr>
              <w:pStyle w:val="Otsikko1"/>
              <w:rPr>
                <w:lang w:bidi="fi-FI"/>
              </w:rPr>
            </w:pPr>
            <w:r w:rsidRPr="0071768C">
              <w:rPr>
                <w:lang w:bidi="fi-FI"/>
              </w:rPr>
              <w:t>Data panel</w:t>
            </w:r>
          </w:p>
        </w:tc>
        <w:tc>
          <w:tcPr>
            <w:tcW w:w="447" w:type="dxa"/>
          </w:tcPr>
          <w:p w14:paraId="44A19C8C" w14:textId="77777777" w:rsidR="00313733" w:rsidRPr="0071768C" w:rsidRDefault="00313733"/>
        </w:tc>
        <w:tc>
          <w:tcPr>
            <w:tcW w:w="7548" w:type="dxa"/>
          </w:tcPr>
          <w:sdt>
            <w:sdtPr>
              <w:id w:val="1999463673"/>
              <w15:repeatingSection/>
            </w:sdtPr>
            <w:sdtEndPr/>
            <w:sdtContent>
              <w:sdt>
                <w:sdtPr>
                  <w:id w:val="-27733121"/>
                  <w:placeholder>
                    <w:docPart w:val="460802A1D1724D319489D3D31D4682A9"/>
                  </w:placeholder>
                  <w15:repeatingSectionItem/>
                </w:sdtPr>
                <w:sdtEndPr/>
                <w:sdtContent>
                  <w:p w14:paraId="0DA9A8DC" w14:textId="59DDE373" w:rsidR="00313733" w:rsidRPr="0071768C" w:rsidRDefault="002C1F1E" w:rsidP="00313733">
                    <w:pPr>
                      <w:pStyle w:val="Otsikko2"/>
                      <w:rPr>
                        <w:rFonts w:asciiTheme="minorHAnsi" w:eastAsiaTheme="minorEastAsia" w:hAnsiTheme="minorHAnsi" w:cstheme="minorBidi"/>
                        <w:b w:val="0"/>
                        <w:bCs w:val="0"/>
                        <w:caps w:val="0"/>
                        <w:color w:val="595959" w:themeColor="text1" w:themeTint="A6"/>
                        <w14:ligatures w14:val="none"/>
                      </w:rPr>
                    </w:pPr>
                    <w:r w:rsidRPr="0071768C">
                      <w:rPr>
                        <w:rFonts w:asciiTheme="minorHAnsi" w:eastAsiaTheme="minorEastAsia" w:hAnsiTheme="minorHAnsi" w:cstheme="minorBidi"/>
                        <w:b w:val="0"/>
                        <w:bCs w:val="0"/>
                        <w:caps w:val="0"/>
                        <w:color w:val="595959" w:themeColor="text1" w:themeTint="A6"/>
                        <w14:ligatures w14:val="none"/>
                      </w:rPr>
                      <w:t>Open the Data Panel to see your team’s projects, create new and open existing ones. The Data Panel button can be found from the upper left corner of the program. The active team can be switched under your username from the upper right corner. Preferences are also found here.</w:t>
                    </w:r>
                  </w:p>
                </w:sdtContent>
              </w:sdt>
              <w:sdt>
                <w:sdtPr>
                  <w:id w:val="103704187"/>
                  <w:placeholder>
                    <w:docPart w:val="AAFD98EAB2C948DABE9F3FB1737A03BF"/>
                  </w:placeholder>
                  <w15:repeatingSectionItem/>
                </w:sdtPr>
                <w:sdtEndPr/>
                <w:sdtContent>
                  <w:p w14:paraId="48960B18" w14:textId="77777777" w:rsidR="00B84191" w:rsidRPr="0071768C" w:rsidRDefault="00B84191" w:rsidP="00B84191">
                    <w:pPr>
                      <w:pStyle w:val="Otsikko2"/>
                      <w:jc w:val="center"/>
                    </w:pPr>
                    <w:r w:rsidRPr="0071768C">
                      <w:object w:dxaOrig="4305" w:dyaOrig="3030" w14:anchorId="2FD82EBD">
                        <v:shape id="_x0000_i1026" type="#_x0000_t75" style="width:176.5pt;height:95.6pt" o:ole="">
                          <v:imagedata r:id="rId15" o:title="" cropbottom="23094f" cropright="10942f"/>
                        </v:shape>
                        <o:OLEObject Type="Embed" ProgID="PBrush" ShapeID="_x0000_i1026" DrawAspect="Content" ObjectID="_1637576368" r:id="rId16"/>
                      </w:object>
                    </w:r>
                  </w:p>
                  <w:p w14:paraId="06FF7337" w14:textId="5041E2AD" w:rsidR="00313733" w:rsidRPr="0071768C" w:rsidRDefault="00EB751B" w:rsidP="003200D6">
                    <w:pPr>
                      <w:pStyle w:val="Otsikko2"/>
                      <w:jc w:val="center"/>
                      <w:rPr>
                        <w:i/>
                        <w:iCs/>
                        <w:color w:val="5E5E5E" w:themeColor="text2"/>
                        <w:sz w:val="18"/>
                        <w:szCs w:val="18"/>
                      </w:rPr>
                    </w:pPr>
                    <w:r w:rsidRPr="0071768C">
                      <w:rPr>
                        <w:rFonts w:asciiTheme="minorHAnsi" w:eastAsiaTheme="minorEastAsia" w:hAnsiTheme="minorHAnsi" w:cstheme="minorBidi"/>
                        <w:b w:val="0"/>
                        <w:bCs w:val="0"/>
                        <w:i/>
                        <w:iCs/>
                        <w:caps w:val="0"/>
                        <w:color w:val="5E5E5E" w:themeColor="text2"/>
                        <w:sz w:val="18"/>
                        <w:szCs w:val="18"/>
                        <w14:ligatures w14:val="none"/>
                      </w:rPr>
                      <w:t>Data Panel button location</w:t>
                    </w:r>
                  </w:p>
                </w:sdtContent>
              </w:sdt>
            </w:sdtContent>
          </w:sdt>
        </w:tc>
      </w:tr>
      <w:tr w:rsidR="003200D6" w:rsidRPr="0071768C" w14:paraId="63AF26AC" w14:textId="77777777" w:rsidTr="008F2980">
        <w:tc>
          <w:tcPr>
            <w:tcW w:w="1751" w:type="dxa"/>
          </w:tcPr>
          <w:p w14:paraId="06231F1E" w14:textId="18CA2CFC" w:rsidR="003200D6" w:rsidRPr="0071768C" w:rsidRDefault="00886E2C">
            <w:pPr>
              <w:pStyle w:val="Otsikko1"/>
              <w:rPr>
                <w:lang w:bidi="fi-FI"/>
              </w:rPr>
            </w:pPr>
            <w:r w:rsidRPr="0071768C">
              <w:rPr>
                <w:lang w:bidi="fi-FI"/>
              </w:rPr>
              <w:lastRenderedPageBreak/>
              <w:t>File format</w:t>
            </w:r>
          </w:p>
        </w:tc>
        <w:tc>
          <w:tcPr>
            <w:tcW w:w="447" w:type="dxa"/>
          </w:tcPr>
          <w:p w14:paraId="0C6D7DFF" w14:textId="77777777" w:rsidR="003200D6" w:rsidRPr="0071768C" w:rsidRDefault="003200D6"/>
        </w:tc>
        <w:tc>
          <w:tcPr>
            <w:tcW w:w="7548" w:type="dxa"/>
          </w:tcPr>
          <w:sdt>
            <w:sdtPr>
              <w:rPr>
                <w:rFonts w:asciiTheme="minorHAnsi" w:eastAsiaTheme="minorEastAsia" w:hAnsiTheme="minorHAnsi" w:cstheme="minorBidi"/>
                <w:b w:val="0"/>
                <w:bCs w:val="0"/>
                <w:i/>
                <w:iCs/>
                <w:caps w:val="0"/>
                <w:color w:val="5E5E5E" w:themeColor="text2"/>
                <w:sz w:val="18"/>
                <w:szCs w:val="18"/>
                <w14:ligatures w14:val="none"/>
              </w:rPr>
              <w:id w:val="-1972038687"/>
              <w15:repeatingSection/>
            </w:sdtPr>
            <w:sdtEndPr/>
            <w:sdtContent>
              <w:sdt>
                <w:sdtPr>
                  <w:id w:val="-577751384"/>
                  <w:placeholder>
                    <w:docPart w:val="749380DF3BD643AFB3544FD143AA2794"/>
                  </w:placeholder>
                  <w15:repeatingSectionItem/>
                </w:sdtPr>
                <w:sdtEndPr/>
                <w:sdtContent>
                  <w:p w14:paraId="4A247FAC" w14:textId="7A5CA9C3" w:rsidR="003200D6" w:rsidRPr="0071768C" w:rsidRDefault="00215C76" w:rsidP="003200D6">
                    <w:pPr>
                      <w:pStyle w:val="Otsikko2"/>
                    </w:pPr>
                    <w:r w:rsidRPr="0071768C">
                      <w:rPr>
                        <w:rFonts w:asciiTheme="minorHAnsi" w:eastAsiaTheme="minorEastAsia" w:hAnsiTheme="minorHAnsi" w:cstheme="minorBidi"/>
                        <w:b w:val="0"/>
                        <w:bCs w:val="0"/>
                        <w:caps w:val="0"/>
                        <w:color w:val="595959" w:themeColor="text1" w:themeTint="A6"/>
                        <w14:ligatures w14:val="none"/>
                      </w:rPr>
                      <w:t>Export and other basic functions can be found under the file menu. File Menu button can be found next to the Data Panel button. For the design to be compatible with most of the 3D printing software you should export the file as STL-format.</w:t>
                    </w:r>
                  </w:p>
                </w:sdtContent>
              </w:sdt>
              <w:sdt>
                <w:sdtPr>
                  <w:rPr>
                    <w:rFonts w:asciiTheme="minorHAnsi" w:eastAsiaTheme="minorEastAsia" w:hAnsiTheme="minorHAnsi" w:cstheme="minorBidi"/>
                    <w:b w:val="0"/>
                    <w:bCs w:val="0"/>
                    <w:i/>
                    <w:iCs/>
                    <w:caps w:val="0"/>
                    <w:color w:val="5E5E5E" w:themeColor="text2"/>
                    <w:sz w:val="18"/>
                    <w:szCs w:val="18"/>
                    <w14:ligatures w14:val="none"/>
                  </w:rPr>
                  <w:id w:val="175161974"/>
                  <w:placeholder>
                    <w:docPart w:val="1008262AD7104484A3DF654EDD895347"/>
                  </w:placeholder>
                  <w15:repeatingSectionItem/>
                </w:sdtPr>
                <w:sdtEndPr/>
                <w:sdtContent>
                  <w:p w14:paraId="1A13965B" w14:textId="25EC1CF5" w:rsidR="00880A49" w:rsidRPr="0071768C" w:rsidRDefault="000F231F" w:rsidP="00880A49">
                    <w:pPr>
                      <w:pStyle w:val="Otsikko2"/>
                      <w:jc w:val="center"/>
                    </w:pPr>
                    <w:r w:rsidRPr="0071768C">
                      <w:object w:dxaOrig="3600" w:dyaOrig="2760" w14:anchorId="20CA3C3E">
                        <v:shape id="_x0000_i1027" type="#_x0000_t75" style="width:159.65pt;height:122.25pt" o:ole="">
                          <v:imagedata r:id="rId17" o:title=""/>
                        </v:shape>
                        <o:OLEObject Type="Embed" ProgID="PBrush" ShapeID="_x0000_i1027" DrawAspect="Content" ObjectID="_1637576369" r:id="rId18"/>
                      </w:object>
                    </w:r>
                  </w:p>
                  <w:p w14:paraId="1F1AE401" w14:textId="00AECDEA" w:rsidR="003200D6" w:rsidRPr="0071768C" w:rsidRDefault="000B16E7" w:rsidP="000B16E7">
                    <w:pPr>
                      <w:pStyle w:val="Kuvaotsikko"/>
                      <w:jc w:val="center"/>
                    </w:pPr>
                    <w:r w:rsidRPr="0071768C">
                      <w:t>File button location</w:t>
                    </w:r>
                  </w:p>
                </w:sdtContent>
              </w:sdt>
            </w:sdtContent>
          </w:sdt>
          <w:p w14:paraId="5F8746AC" w14:textId="77777777" w:rsidR="003200D6" w:rsidRPr="0071768C" w:rsidRDefault="003200D6" w:rsidP="00313733">
            <w:pPr>
              <w:pStyle w:val="Otsikko2"/>
            </w:pPr>
          </w:p>
        </w:tc>
      </w:tr>
      <w:tr w:rsidR="00CC27E5" w:rsidRPr="0071768C" w14:paraId="64BB3F64" w14:textId="77777777" w:rsidTr="008F2980">
        <w:tc>
          <w:tcPr>
            <w:tcW w:w="1751" w:type="dxa"/>
          </w:tcPr>
          <w:p w14:paraId="780090AD" w14:textId="1E766CC7" w:rsidR="00CC27E5" w:rsidRPr="0071768C" w:rsidRDefault="00CC27E5">
            <w:pPr>
              <w:pStyle w:val="Otsikko1"/>
              <w:rPr>
                <w:lang w:bidi="fi-FI"/>
              </w:rPr>
            </w:pPr>
            <w:r w:rsidRPr="0071768C">
              <w:rPr>
                <w:lang w:bidi="fi-FI"/>
              </w:rPr>
              <w:t>Timeline</w:t>
            </w:r>
          </w:p>
        </w:tc>
        <w:tc>
          <w:tcPr>
            <w:tcW w:w="447" w:type="dxa"/>
          </w:tcPr>
          <w:p w14:paraId="48BB4657" w14:textId="77777777" w:rsidR="00CC27E5" w:rsidRPr="0071768C" w:rsidRDefault="00CC27E5"/>
        </w:tc>
        <w:tc>
          <w:tcPr>
            <w:tcW w:w="7548" w:type="dxa"/>
          </w:tcPr>
          <w:sdt>
            <w:sdtPr>
              <w:rPr>
                <w:rFonts w:asciiTheme="minorHAnsi" w:eastAsiaTheme="minorEastAsia" w:hAnsiTheme="minorHAnsi" w:cstheme="minorBidi"/>
                <w:b w:val="0"/>
                <w:bCs w:val="0"/>
                <w:i/>
                <w:iCs/>
                <w:caps w:val="0"/>
                <w:color w:val="5E5E5E" w:themeColor="text2"/>
                <w:sz w:val="18"/>
                <w:szCs w:val="18"/>
                <w14:ligatures w14:val="none"/>
              </w:rPr>
              <w:id w:val="836967168"/>
              <w15:repeatingSection/>
            </w:sdtPr>
            <w:sdtEndPr/>
            <w:sdtContent>
              <w:sdt>
                <w:sdtPr>
                  <w:id w:val="229974653"/>
                  <w:placeholder>
                    <w:docPart w:val="A7DF128F1CE8456FA80C9A26159F3F7E"/>
                  </w:placeholder>
                  <w15:repeatingSectionItem/>
                </w:sdtPr>
                <w:sdtEndPr/>
                <w:sdtContent>
                  <w:p w14:paraId="1E03DEAD" w14:textId="746801B2" w:rsidR="00CC27E5" w:rsidRPr="0071768C" w:rsidRDefault="007E74CD" w:rsidP="00CC27E5">
                    <w:pPr>
                      <w:pStyle w:val="Otsikko2"/>
                    </w:pPr>
                    <w:r w:rsidRPr="0071768C">
                      <w:rPr>
                        <w:rFonts w:asciiTheme="minorHAnsi" w:eastAsiaTheme="minorEastAsia" w:hAnsiTheme="minorHAnsi" w:cstheme="minorBidi"/>
                        <w:b w:val="0"/>
                        <w:bCs w:val="0"/>
                        <w:caps w:val="0"/>
                        <w:color w:val="595959" w:themeColor="text1" w:themeTint="A6"/>
                        <w14:ligatures w14:val="none"/>
                      </w:rPr>
                      <w:t xml:space="preserve">You can move the timeline marker to return to different points of the project. Each step is shown in the timeline and can be distinguished by the tool icons. The steps can be edited from the timeline by right clicking the step and clicking </w:t>
                    </w:r>
                    <w:r w:rsidRPr="00432E1C">
                      <w:rPr>
                        <w:rFonts w:asciiTheme="minorHAnsi" w:eastAsiaTheme="minorEastAsia" w:hAnsiTheme="minorHAnsi" w:cstheme="minorBidi"/>
                        <w:b w:val="0"/>
                        <w:bCs w:val="0"/>
                        <w:i/>
                        <w:iCs/>
                        <w:caps w:val="0"/>
                        <w:color w:val="595959" w:themeColor="text1" w:themeTint="A6"/>
                        <w14:ligatures w14:val="none"/>
                      </w:rPr>
                      <w:t>Edit</w:t>
                    </w:r>
                    <w:r w:rsidRPr="0071768C">
                      <w:rPr>
                        <w:rFonts w:asciiTheme="minorHAnsi" w:eastAsiaTheme="minorEastAsia" w:hAnsiTheme="minorHAnsi" w:cstheme="minorBidi"/>
                        <w:b w:val="0"/>
                        <w:bCs w:val="0"/>
                        <w:caps w:val="0"/>
                        <w:color w:val="595959" w:themeColor="text1" w:themeTint="A6"/>
                        <w14:ligatures w14:val="none"/>
                      </w:rPr>
                      <w:t xml:space="preserve"> </w:t>
                    </w:r>
                    <w:r w:rsidRPr="00432E1C">
                      <w:rPr>
                        <w:rFonts w:asciiTheme="minorHAnsi" w:eastAsiaTheme="minorEastAsia" w:hAnsiTheme="minorHAnsi" w:cstheme="minorBidi"/>
                        <w:b w:val="0"/>
                        <w:bCs w:val="0"/>
                        <w:i/>
                        <w:iCs/>
                        <w:caps w:val="0"/>
                        <w:color w:val="595959" w:themeColor="text1" w:themeTint="A6"/>
                        <w14:ligatures w14:val="none"/>
                      </w:rPr>
                      <w:t>Feature</w:t>
                    </w:r>
                    <w:r w:rsidRPr="0071768C">
                      <w:rPr>
                        <w:rFonts w:asciiTheme="minorHAnsi" w:eastAsiaTheme="minorEastAsia" w:hAnsiTheme="minorHAnsi" w:cstheme="minorBidi"/>
                        <w:b w:val="0"/>
                        <w:bCs w:val="0"/>
                        <w:caps w:val="0"/>
                        <w:color w:val="595959" w:themeColor="text1" w:themeTint="A6"/>
                        <w14:ligatures w14:val="none"/>
                      </w:rPr>
                      <w:t>. Pressing the play button showcases every step of the project like a slideshow.</w:t>
                    </w:r>
                  </w:p>
                </w:sdtContent>
              </w:sdt>
              <w:sdt>
                <w:sdtPr>
                  <w:rPr>
                    <w:rFonts w:asciiTheme="minorHAnsi" w:eastAsiaTheme="minorEastAsia" w:hAnsiTheme="minorHAnsi" w:cstheme="minorBidi"/>
                    <w:b w:val="0"/>
                    <w:bCs w:val="0"/>
                    <w:i/>
                    <w:iCs/>
                    <w:caps w:val="0"/>
                    <w:color w:val="5E5E5E" w:themeColor="text2"/>
                    <w:sz w:val="18"/>
                    <w:szCs w:val="18"/>
                    <w14:ligatures w14:val="none"/>
                  </w:rPr>
                  <w:id w:val="1733272284"/>
                  <w:placeholder>
                    <w:docPart w:val="BDB52405E1464F4181E868E4E85E9FBB"/>
                  </w:placeholder>
                  <w15:repeatingSectionItem/>
                </w:sdtPr>
                <w:sdtEndPr/>
                <w:sdtContent>
                  <w:p w14:paraId="1DF84BAA" w14:textId="77777777" w:rsidR="005F5A9B" w:rsidRPr="0071768C" w:rsidRDefault="005F5A9B" w:rsidP="005F5A9B">
                    <w:pPr>
                      <w:pStyle w:val="Otsikko2"/>
                      <w:jc w:val="center"/>
                    </w:pPr>
                    <w:r w:rsidRPr="0071768C">
                      <w:rPr>
                        <w:noProof/>
                      </w:rPr>
                      <w:drawing>
                        <wp:inline distT="0" distB="0" distL="0" distR="0" wp14:anchorId="6321F6E1" wp14:editId="5D128470">
                          <wp:extent cx="2226147" cy="396240"/>
                          <wp:effectExtent l="0" t="0" r="3175" b="3810"/>
                          <wp:docPr id="68" name="Kuv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6147" cy="396240"/>
                                  </a:xfrm>
                                  <a:prstGeom prst="rect">
                                    <a:avLst/>
                                  </a:prstGeom>
                                </pic:spPr>
                              </pic:pic>
                            </a:graphicData>
                          </a:graphic>
                        </wp:inline>
                      </w:drawing>
                    </w:r>
                  </w:p>
                  <w:p w14:paraId="53865D6F" w14:textId="7DA43EBF" w:rsidR="00CC27E5" w:rsidRPr="0071768C" w:rsidRDefault="005F5A9B" w:rsidP="0000162D">
                    <w:pPr>
                      <w:pStyle w:val="Kuvaotsikko"/>
                      <w:jc w:val="center"/>
                    </w:pPr>
                    <w:r w:rsidRPr="0071768C">
                      <w:t>Timeline / History</w:t>
                    </w:r>
                  </w:p>
                </w:sdtContent>
              </w:sdt>
            </w:sdtContent>
          </w:sdt>
        </w:tc>
      </w:tr>
      <w:tr w:rsidR="00320831" w:rsidRPr="0071768C" w14:paraId="6661ECA5" w14:textId="77777777" w:rsidTr="008F2980">
        <w:tc>
          <w:tcPr>
            <w:tcW w:w="1751" w:type="dxa"/>
          </w:tcPr>
          <w:p w14:paraId="1753A226" w14:textId="129E5F9F" w:rsidR="00320831" w:rsidRPr="0071768C" w:rsidRDefault="00320831">
            <w:pPr>
              <w:pStyle w:val="Otsikko1"/>
              <w:rPr>
                <w:lang w:bidi="fi-FI"/>
              </w:rPr>
            </w:pPr>
            <w:r w:rsidRPr="0071768C">
              <w:rPr>
                <w:lang w:bidi="fi-FI"/>
              </w:rPr>
              <w:t>Hotkeys</w:t>
            </w:r>
          </w:p>
        </w:tc>
        <w:tc>
          <w:tcPr>
            <w:tcW w:w="447" w:type="dxa"/>
          </w:tcPr>
          <w:p w14:paraId="7E80384F" w14:textId="77777777" w:rsidR="00320831" w:rsidRPr="0071768C" w:rsidRDefault="00320831"/>
        </w:tc>
        <w:tc>
          <w:tcPr>
            <w:tcW w:w="7548" w:type="dxa"/>
          </w:tcPr>
          <w:sdt>
            <w:sdtPr>
              <w:rPr>
                <w:rFonts w:asciiTheme="minorHAnsi" w:eastAsiaTheme="minorEastAsia" w:hAnsiTheme="minorHAnsi" w:cstheme="minorBidi"/>
                <w:b w:val="0"/>
                <w:bCs w:val="0"/>
                <w:i/>
                <w:iCs/>
                <w:caps w:val="0"/>
                <w:color w:val="5E5E5E" w:themeColor="text2"/>
                <w:sz w:val="18"/>
                <w:szCs w:val="18"/>
                <w14:ligatures w14:val="none"/>
              </w:rPr>
              <w:id w:val="-946698812"/>
              <w15:repeatingSection/>
            </w:sdtPr>
            <w:sdtEndPr/>
            <w:sdtContent>
              <w:sdt>
                <w:sdtPr>
                  <w:id w:val="-83765526"/>
                  <w:placeholder>
                    <w:docPart w:val="A1FF74B6D1AF4DDC8E64C0002B163D51"/>
                  </w:placeholder>
                  <w15:repeatingSectionItem/>
                </w:sdtPr>
                <w:sdtEndPr/>
                <w:sdtContent>
                  <w:p w14:paraId="7F9774B8" w14:textId="2F380B80" w:rsidR="00904DE6" w:rsidRPr="0071768C" w:rsidRDefault="00D77934" w:rsidP="00904DE6">
                    <w:pPr>
                      <w:pStyle w:val="Otsikko2"/>
                    </w:pPr>
                    <w:r w:rsidRPr="0071768C">
                      <w:rPr>
                        <w:rFonts w:asciiTheme="minorHAnsi" w:eastAsiaTheme="minorEastAsia" w:hAnsiTheme="minorHAnsi" w:cstheme="minorBidi"/>
                        <w:b w:val="0"/>
                        <w:bCs w:val="0"/>
                        <w:caps w:val="0"/>
                        <w:color w:val="595959" w:themeColor="text1" w:themeTint="A6"/>
                        <w14:ligatures w14:val="none"/>
                      </w:rPr>
                      <w:t>Some tools can be hard to find from the menus, so learning the hotkeys for the basic tools can be useful.</w:t>
                    </w:r>
                  </w:p>
                </w:sdtContent>
              </w:sdt>
              <w:sdt>
                <w:sdtPr>
                  <w:rPr>
                    <w:rFonts w:asciiTheme="minorHAnsi" w:eastAsiaTheme="minorEastAsia" w:hAnsiTheme="minorHAnsi" w:cstheme="minorBidi"/>
                    <w:b w:val="0"/>
                    <w:bCs w:val="0"/>
                    <w:i/>
                    <w:iCs/>
                    <w:caps w:val="0"/>
                    <w:color w:val="5E5E5E" w:themeColor="text2"/>
                    <w:sz w:val="18"/>
                    <w:szCs w:val="18"/>
                    <w14:ligatures w14:val="none"/>
                  </w:rPr>
                  <w:id w:val="1232505020"/>
                  <w:placeholder>
                    <w:docPart w:val="13754DC7C4034D51889BCAC4C8C7C721"/>
                  </w:placeholder>
                  <w15:repeatingSectionItem/>
                </w:sdtPr>
                <w:sdtEndPr/>
                <w:sdtContent>
                  <w:p w14:paraId="15560000" w14:textId="77777777" w:rsidR="00AC5164" w:rsidRPr="0071768C" w:rsidRDefault="007037D7" w:rsidP="00AC5164">
                    <w:pPr>
                      <w:pStyle w:val="Otsikko2"/>
                      <w:jc w:val="center"/>
                    </w:pPr>
                    <w:r w:rsidRPr="0071768C">
                      <w:rPr>
                        <w:noProof/>
                      </w:rPr>
                      <w:drawing>
                        <wp:inline distT="0" distB="0" distL="0" distR="0" wp14:anchorId="1A05EBFE" wp14:editId="1E55747F">
                          <wp:extent cx="2581675" cy="3598333"/>
                          <wp:effectExtent l="0" t="0" r="9525" b="2540"/>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odes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2178" cy="3612972"/>
                                  </a:xfrm>
                                  <a:prstGeom prst="rect">
                                    <a:avLst/>
                                  </a:prstGeom>
                                </pic:spPr>
                              </pic:pic>
                            </a:graphicData>
                          </a:graphic>
                        </wp:inline>
                      </w:drawing>
                    </w:r>
                  </w:p>
                  <w:p w14:paraId="17FD2ADC" w14:textId="2B196C49" w:rsidR="000F231F" w:rsidRPr="0071768C" w:rsidRDefault="00AC5164" w:rsidP="000F231F">
                    <w:pPr>
                      <w:pStyle w:val="Kuvaotsikko"/>
                      <w:jc w:val="center"/>
                    </w:pPr>
                    <w:r w:rsidRPr="0071768C">
                      <w:t>Keyboard sticker sheet</w:t>
                    </w:r>
                  </w:p>
                </w:sdtContent>
              </w:sdt>
            </w:sdtContent>
          </w:sdt>
        </w:tc>
      </w:tr>
    </w:tbl>
    <w:p w14:paraId="535954B8" w14:textId="6F2D4E3D" w:rsidR="00780D59" w:rsidRPr="0071768C" w:rsidRDefault="00131256" w:rsidP="005A2F56">
      <w:pPr>
        <w:pStyle w:val="Nimi"/>
      </w:pPr>
      <w:r w:rsidRPr="0071768C">
        <w:lastRenderedPageBreak/>
        <w:t>Cup – Tutorial</w:t>
      </w:r>
    </w:p>
    <w:tbl>
      <w:tblPr>
        <w:tblStyle w:val="Ansioluettelontaulukko"/>
        <w:tblW w:w="5000" w:type="pct"/>
        <w:tblLook w:val="04A0" w:firstRow="1" w:lastRow="0" w:firstColumn="1" w:lastColumn="0" w:noHBand="0" w:noVBand="1"/>
        <w:tblCaption w:val="Ansioluettelon teksti"/>
        <w:tblDescription w:val="Ansioluettelo"/>
      </w:tblPr>
      <w:tblGrid>
        <w:gridCol w:w="1751"/>
        <w:gridCol w:w="447"/>
        <w:gridCol w:w="7548"/>
      </w:tblGrid>
      <w:tr w:rsidR="00002B59" w:rsidRPr="0071768C" w14:paraId="2D12EFC6" w14:textId="77777777" w:rsidTr="006F3BE5">
        <w:tc>
          <w:tcPr>
            <w:tcW w:w="1751" w:type="dxa"/>
          </w:tcPr>
          <w:p w14:paraId="336BBD56" w14:textId="77777777" w:rsidR="00131256" w:rsidRPr="0071768C" w:rsidRDefault="00131256" w:rsidP="005A0A27">
            <w:pPr>
              <w:pStyle w:val="Otsikko1"/>
            </w:pPr>
            <w:r w:rsidRPr="0071768C">
              <w:rPr>
                <w:lang w:bidi="fi-FI"/>
              </w:rPr>
              <w:t xml:space="preserve">Overview </w:t>
            </w:r>
          </w:p>
        </w:tc>
        <w:tc>
          <w:tcPr>
            <w:tcW w:w="447" w:type="dxa"/>
          </w:tcPr>
          <w:p w14:paraId="474B51ED" w14:textId="77777777" w:rsidR="00131256" w:rsidRPr="0071768C" w:rsidRDefault="00131256" w:rsidP="005A0A27"/>
        </w:tc>
        <w:tc>
          <w:tcPr>
            <w:tcW w:w="7548" w:type="dxa"/>
          </w:tcPr>
          <w:sdt>
            <w:sdtPr>
              <w:rPr>
                <w:rFonts w:asciiTheme="majorHAnsi" w:eastAsiaTheme="majorEastAsia" w:hAnsiTheme="majorHAnsi" w:cstheme="majorBidi"/>
                <w:b/>
                <w:bCs/>
                <w:caps/>
                <w:color w:val="404040" w:themeColor="text1" w:themeTint="BF"/>
                <w14:ligatures w14:val="standardContextual"/>
              </w:rPr>
              <w:id w:val="-1111278552"/>
              <w15:repeatingSection/>
            </w:sdtPr>
            <w:sdtEndPr/>
            <w:sdtContent>
              <w:sdt>
                <w:sdtPr>
                  <w:rPr>
                    <w:rFonts w:asciiTheme="majorHAnsi" w:eastAsiaTheme="majorEastAsia" w:hAnsiTheme="majorHAnsi" w:cstheme="majorBidi"/>
                    <w:b/>
                    <w:bCs/>
                    <w:caps/>
                    <w:color w:val="404040" w:themeColor="text1" w:themeTint="BF"/>
                    <w14:ligatures w14:val="standardContextual"/>
                  </w:rPr>
                  <w:id w:val="721867496"/>
                  <w:placeholder>
                    <w:docPart w:val="EE8129A48865478EBB356C0AB03A087C"/>
                  </w:placeholder>
                  <w15:repeatingSectionItem/>
                </w:sdtPr>
                <w:sdtEndPr/>
                <w:sdtContent>
                  <w:p w14:paraId="2FB1709E" w14:textId="77777777" w:rsidR="00CC64A6" w:rsidRPr="0071768C" w:rsidRDefault="00CC64A6" w:rsidP="00CC64A6">
                    <w:r w:rsidRPr="0071768C">
                      <w:t>This tutorial contains instructions how to 3D-model a simple cup.</w:t>
                    </w: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8"/>
                      <w:gridCol w:w="3790"/>
                    </w:tblGrid>
                    <w:tr w:rsidR="00700460" w:rsidRPr="0071768C" w14:paraId="463605D5" w14:textId="77777777" w:rsidTr="005A0A27">
                      <w:tc>
                        <w:tcPr>
                          <w:tcW w:w="3910" w:type="dxa"/>
                        </w:tcPr>
                        <w:p w14:paraId="453A35BD" w14:textId="36C3748D" w:rsidR="00CC64A6" w:rsidRDefault="00CC64A6" w:rsidP="00CC64A6">
                          <w:r w:rsidRPr="0071768C">
                            <w:t>Tools included in this tutorial:</w:t>
                          </w:r>
                        </w:p>
                        <w:p w14:paraId="035B224A" w14:textId="77777777" w:rsidR="000F062E" w:rsidRPr="0071768C" w:rsidRDefault="000F062E" w:rsidP="00CC64A6"/>
                        <w:p w14:paraId="652C736B" w14:textId="77777777" w:rsidR="00CC64A6" w:rsidRPr="0071768C" w:rsidRDefault="00CC64A6" w:rsidP="00CC64A6">
                          <w:pPr>
                            <w:pStyle w:val="Luettelokappale"/>
                            <w:numPr>
                              <w:ilvl w:val="0"/>
                              <w:numId w:val="1"/>
                            </w:numPr>
                            <w:rPr>
                              <w:lang w:val="en-GB"/>
                            </w:rPr>
                          </w:pPr>
                          <w:r w:rsidRPr="0071768C">
                            <w:rPr>
                              <w:lang w:val="en-GB"/>
                            </w:rPr>
                            <w:t>Plane</w:t>
                          </w:r>
                        </w:p>
                        <w:p w14:paraId="7554AEF4" w14:textId="77777777" w:rsidR="00CC64A6" w:rsidRPr="0071768C" w:rsidRDefault="00CC64A6" w:rsidP="00CC64A6">
                          <w:pPr>
                            <w:pStyle w:val="Luettelokappale"/>
                            <w:numPr>
                              <w:ilvl w:val="0"/>
                              <w:numId w:val="1"/>
                            </w:numPr>
                            <w:rPr>
                              <w:lang w:val="en-GB"/>
                            </w:rPr>
                          </w:pPr>
                          <w:r w:rsidRPr="0071768C">
                            <w:rPr>
                              <w:lang w:val="en-GB"/>
                            </w:rPr>
                            <w:t>Sketch</w:t>
                          </w:r>
                        </w:p>
                        <w:p w14:paraId="4CC8B3BC" w14:textId="77777777" w:rsidR="00CC64A6" w:rsidRPr="0071768C" w:rsidRDefault="00CC64A6" w:rsidP="00CC64A6">
                          <w:pPr>
                            <w:pStyle w:val="Luettelokappale"/>
                            <w:numPr>
                              <w:ilvl w:val="0"/>
                              <w:numId w:val="1"/>
                            </w:numPr>
                            <w:rPr>
                              <w:lang w:val="en-GB"/>
                            </w:rPr>
                          </w:pPr>
                          <w:r w:rsidRPr="0071768C">
                            <w:rPr>
                              <w:lang w:val="en-GB"/>
                            </w:rPr>
                            <w:t>Extrude</w:t>
                          </w:r>
                        </w:p>
                        <w:p w14:paraId="4AA41F1E" w14:textId="77777777" w:rsidR="00CC64A6" w:rsidRPr="0071768C" w:rsidRDefault="00CC64A6" w:rsidP="00CC64A6">
                          <w:pPr>
                            <w:pStyle w:val="Luettelokappale"/>
                            <w:numPr>
                              <w:ilvl w:val="0"/>
                              <w:numId w:val="1"/>
                            </w:numPr>
                            <w:rPr>
                              <w:lang w:val="en-GB"/>
                            </w:rPr>
                          </w:pPr>
                          <w:r w:rsidRPr="0071768C">
                            <w:rPr>
                              <w:lang w:val="en-GB"/>
                            </w:rPr>
                            <w:t>Fillet</w:t>
                          </w:r>
                        </w:p>
                        <w:p w14:paraId="154AAA5A" w14:textId="77777777" w:rsidR="00CC64A6" w:rsidRPr="0071768C" w:rsidRDefault="00CC64A6" w:rsidP="00CC64A6">
                          <w:pPr>
                            <w:pStyle w:val="Luettelokappale"/>
                            <w:numPr>
                              <w:ilvl w:val="0"/>
                              <w:numId w:val="1"/>
                            </w:numPr>
                            <w:rPr>
                              <w:lang w:val="en-GB"/>
                            </w:rPr>
                          </w:pPr>
                          <w:r w:rsidRPr="0071768C">
                            <w:rPr>
                              <w:lang w:val="en-GB"/>
                            </w:rPr>
                            <w:t>Shell</w:t>
                          </w:r>
                        </w:p>
                      </w:tc>
                      <w:tc>
                        <w:tcPr>
                          <w:tcW w:w="3910" w:type="dxa"/>
                        </w:tcPr>
                        <w:p w14:paraId="6C75FA1C" w14:textId="77777777" w:rsidR="00CC64A6" w:rsidRPr="0071768C" w:rsidRDefault="00CC64A6" w:rsidP="00CC64A6">
                          <w:pPr>
                            <w:jc w:val="center"/>
                          </w:pPr>
                          <w:r w:rsidRPr="0071768C">
                            <w:rPr>
                              <w:noProof/>
                            </w:rPr>
                            <w:drawing>
                              <wp:inline distT="0" distB="0" distL="0" distR="0" wp14:anchorId="5B27E5BB" wp14:editId="029FB747">
                                <wp:extent cx="1165860" cy="1625882"/>
                                <wp:effectExtent l="0" t="0" r="0" b="0"/>
                                <wp:docPr id="77" name="Kuv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1917" cy="1690112"/>
                                        </a:xfrm>
                                        <a:prstGeom prst="rect">
                                          <a:avLst/>
                                        </a:prstGeom>
                                      </pic:spPr>
                                    </pic:pic>
                                  </a:graphicData>
                                </a:graphic>
                              </wp:inline>
                            </w:drawing>
                          </w:r>
                        </w:p>
                        <w:p w14:paraId="050905F4" w14:textId="77777777" w:rsidR="00CC64A6" w:rsidRPr="0071768C" w:rsidRDefault="00CC64A6" w:rsidP="00CC64A6">
                          <w:pPr>
                            <w:jc w:val="center"/>
                          </w:pPr>
                          <w:r w:rsidRPr="0071768C">
                            <w:t>3D modelled cup</w:t>
                          </w:r>
                        </w:p>
                      </w:tc>
                    </w:tr>
                  </w:tbl>
                  <w:p w14:paraId="2F92C817" w14:textId="218A8BF4" w:rsidR="00131256" w:rsidRPr="0071768C" w:rsidRDefault="00167698" w:rsidP="005A0A27">
                    <w:pPr>
                      <w:pStyle w:val="Otsikko2"/>
                    </w:pPr>
                  </w:p>
                </w:sdtContent>
              </w:sdt>
            </w:sdtContent>
          </w:sdt>
        </w:tc>
      </w:tr>
      <w:tr w:rsidR="00002B59" w:rsidRPr="0071768C" w14:paraId="37891953" w14:textId="77777777" w:rsidTr="006F3BE5">
        <w:tc>
          <w:tcPr>
            <w:tcW w:w="1751" w:type="dxa"/>
          </w:tcPr>
          <w:p w14:paraId="4A855B77" w14:textId="0CB4FDE9" w:rsidR="00131256" w:rsidRPr="0071768C" w:rsidRDefault="00B51DE1" w:rsidP="005A0A27">
            <w:pPr>
              <w:pStyle w:val="Otsikko1"/>
            </w:pPr>
            <w:r w:rsidRPr="0071768C">
              <w:rPr>
                <w:lang w:bidi="fi-FI"/>
              </w:rPr>
              <w:t>Sketch</w:t>
            </w:r>
          </w:p>
        </w:tc>
        <w:tc>
          <w:tcPr>
            <w:tcW w:w="447" w:type="dxa"/>
          </w:tcPr>
          <w:p w14:paraId="7912CA94" w14:textId="77777777" w:rsidR="00131256" w:rsidRPr="0071768C" w:rsidRDefault="00131256" w:rsidP="005A0A27"/>
        </w:tc>
        <w:tc>
          <w:tcPr>
            <w:tcW w:w="7548" w:type="dxa"/>
          </w:tcPr>
          <w:sdt>
            <w:sdtPr>
              <w:rPr>
                <w:rFonts w:asciiTheme="minorHAnsi" w:eastAsiaTheme="minorEastAsia" w:hAnsiTheme="minorHAnsi" w:cstheme="minorBidi"/>
                <w:b w:val="0"/>
                <w:bCs w:val="0"/>
                <w:i/>
                <w:iCs/>
                <w:caps w:val="0"/>
                <w:color w:val="5E5E5E" w:themeColor="text2"/>
                <w:sz w:val="18"/>
                <w:szCs w:val="18"/>
                <w14:ligatures w14:val="none"/>
              </w:rPr>
              <w:id w:val="1733896848"/>
              <w15:repeatingSection/>
            </w:sdtPr>
            <w:sdtEndPr/>
            <w:sdtContent>
              <w:sdt>
                <w:sdtPr>
                  <w:id w:val="395786364"/>
                  <w:placeholder>
                    <w:docPart w:val="3E17105F8CF14464B09B446E2DADBA85"/>
                  </w:placeholder>
                  <w15:repeatingSectionItem/>
                </w:sdtPr>
                <w:sdtEndPr/>
                <w:sdtContent>
                  <w:p w14:paraId="60F2949D" w14:textId="00BAAA37" w:rsidR="00131256" w:rsidRPr="0071768C" w:rsidRDefault="00376C44" w:rsidP="005A0A27">
                    <w:pPr>
                      <w:pStyle w:val="Otsikko2"/>
                      <w:rPr>
                        <w:rFonts w:asciiTheme="minorHAnsi" w:eastAsiaTheme="minorEastAsia" w:hAnsiTheme="minorHAnsi" w:cstheme="minorBidi"/>
                        <w:b w:val="0"/>
                        <w:bCs w:val="0"/>
                        <w:caps w:val="0"/>
                        <w:color w:val="595959" w:themeColor="text1" w:themeTint="A6"/>
                        <w14:ligatures w14:val="none"/>
                      </w:rPr>
                    </w:pPr>
                    <w:r w:rsidRPr="0071768C">
                      <w:rPr>
                        <w:rFonts w:asciiTheme="minorHAnsi" w:eastAsiaTheme="minorEastAsia" w:hAnsiTheme="minorHAnsi" w:cstheme="minorBidi"/>
                        <w:b w:val="0"/>
                        <w:bCs w:val="0"/>
                        <w:caps w:val="0"/>
                        <w:color w:val="595959" w:themeColor="text1" w:themeTint="A6"/>
                        <w14:ligatures w14:val="none"/>
                      </w:rPr>
                      <w:t>Before making a sketch to the project, a plane must be selected. Planes can be thought as working surfaces. Created sketches will be placed on the selected plane, so they will be on the same face.  At start of each design you are given 3 planes to work with.</w:t>
                    </w:r>
                  </w:p>
                </w:sdtContent>
              </w:sdt>
              <w:sdt>
                <w:sdtPr>
                  <w:id w:val="1303659086"/>
                  <w:placeholder>
                    <w:docPart w:val="A0B16D91C3FA42E2BDF684CDDD9F5D4C"/>
                  </w:placeholder>
                  <w15:repeatingSectionItem/>
                </w:sdtPr>
                <w:sdtEndPr/>
                <w:sdtContent>
                  <w:p w14:paraId="553C26D2" w14:textId="179F0466" w:rsidR="00131256" w:rsidRPr="0071768C" w:rsidRDefault="008053FF" w:rsidP="005A0A27">
                    <w:pPr>
                      <w:pStyle w:val="Otsikko2"/>
                      <w:jc w:val="center"/>
                    </w:pPr>
                    <w:r w:rsidRPr="0071768C">
                      <w:rPr>
                        <w:noProof/>
                      </w:rPr>
                      <w:drawing>
                        <wp:inline distT="0" distB="0" distL="0" distR="0" wp14:anchorId="11FCFF4B" wp14:editId="2EA0FE80">
                          <wp:extent cx="4076700" cy="2231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0970" cy="2277286"/>
                                  </a:xfrm>
                                  <a:prstGeom prst="rect">
                                    <a:avLst/>
                                  </a:prstGeom>
                                  <a:noFill/>
                                  <a:ln>
                                    <a:noFill/>
                                  </a:ln>
                                </pic:spPr>
                              </pic:pic>
                            </a:graphicData>
                          </a:graphic>
                        </wp:inline>
                      </w:drawing>
                    </w:r>
                  </w:p>
                </w:sdtContent>
              </w:sdt>
              <w:p w14:paraId="5AEBA9B4" w14:textId="077F6193" w:rsidR="00BE0189" w:rsidRPr="0071768C" w:rsidRDefault="004345DC" w:rsidP="00BE0189">
                <w:pPr>
                  <w:pStyle w:val="Kuvaotsikko"/>
                  <w:jc w:val="center"/>
                </w:pPr>
                <w:r w:rsidRPr="0071768C">
                  <w:rPr>
                    <w:b/>
                    <w:bCs/>
                    <w:noProof/>
                  </w:rPr>
                  <w:drawing>
                    <wp:anchor distT="0" distB="0" distL="114300" distR="114300" simplePos="0" relativeHeight="251658241" behindDoc="0" locked="0" layoutInCell="1" allowOverlap="1" wp14:anchorId="70DDD287" wp14:editId="45552351">
                      <wp:simplePos x="0" y="0"/>
                      <wp:positionH relativeFrom="column">
                        <wp:posOffset>1408430</wp:posOffset>
                      </wp:positionH>
                      <wp:positionV relativeFrom="paragraph">
                        <wp:posOffset>224155</wp:posOffset>
                      </wp:positionV>
                      <wp:extent cx="276225" cy="276225"/>
                      <wp:effectExtent l="0" t="0" r="9525" b="9525"/>
                      <wp:wrapNone/>
                      <wp:docPr id="11"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189" w:rsidRPr="0071768C">
                  <w:t>Plane Selection and the View cube</w:t>
                </w:r>
              </w:p>
              <w:sdt>
                <w:sdtPr>
                  <w:id w:val="-971379"/>
                  <w:placeholder>
                    <w:docPart w:val="1FB455EE55D14D4E8F1107FDD324501D"/>
                  </w:placeholder>
                  <w15:repeatingSectionItem/>
                </w:sdtPr>
                <w:sdtEndPr/>
                <w:sdtContent>
                  <w:p w14:paraId="5F32F626" w14:textId="39E50D05" w:rsidR="00D53ECD" w:rsidRPr="0071768C" w:rsidRDefault="004E0C85" w:rsidP="004E0C85">
                    <w:r w:rsidRPr="0071768C">
                      <w:rPr>
                        <w:b/>
                        <w:bCs/>
                      </w:rPr>
                      <w:t xml:space="preserve">Click on the </w:t>
                    </w:r>
                    <w:r w:rsidRPr="0071768C">
                      <w:rPr>
                        <w:b/>
                        <w:bCs/>
                        <w:i/>
                        <w:iCs/>
                      </w:rPr>
                      <w:t xml:space="preserve">Create Sketch   </w:t>
                    </w:r>
                    <w:r w:rsidRPr="0071768C">
                      <w:rPr>
                        <w:b/>
                        <w:bCs/>
                      </w:rPr>
                      <w:t xml:space="preserve">          button</w:t>
                    </w:r>
                    <w:r w:rsidRPr="0071768C">
                      <w:t xml:space="preserve">. The button can be found in the toolbar at the top of the view, in the </w:t>
                    </w:r>
                    <w:r w:rsidRPr="0071768C">
                      <w:rPr>
                        <w:i/>
                        <w:iCs/>
                      </w:rPr>
                      <w:t>solid</w:t>
                    </w:r>
                    <w:r w:rsidRPr="0071768C">
                      <w:t xml:space="preserve"> tab. </w:t>
                    </w:r>
                  </w:p>
                </w:sdtContent>
              </w:sdt>
              <w:sdt>
                <w:sdtPr>
                  <w:id w:val="-2110572281"/>
                  <w:placeholder>
                    <w:docPart w:val="E211DEC0188647C3A2E05205835E7129"/>
                  </w:placeholder>
                  <w15:repeatingSectionItem/>
                </w:sdtPr>
                <w:sdtEndPr/>
                <w:sdtContent>
                  <w:p w14:paraId="41ED508D" w14:textId="3A950A7C" w:rsidR="00D53ECD" w:rsidRPr="0071768C" w:rsidRDefault="00D53ECD" w:rsidP="004E0C85">
                    <w:r w:rsidRPr="0071768C">
                      <w:rPr>
                        <w:b/>
                        <w:bCs/>
                      </w:rPr>
                      <w:t xml:space="preserve">Now, select the </w:t>
                    </w:r>
                    <w:r w:rsidRPr="0071768C">
                      <w:rPr>
                        <w:b/>
                        <w:bCs/>
                        <w:i/>
                        <w:iCs/>
                      </w:rPr>
                      <w:t xml:space="preserve">XZ Plane </w:t>
                    </w:r>
                    <w:r w:rsidRPr="0071768C">
                      <w:rPr>
                        <w:i/>
                        <w:iCs/>
                      </w:rPr>
                      <w:t xml:space="preserve">by clicking it. </w:t>
                    </w:r>
                    <w:r w:rsidRPr="0071768C">
                      <w:t>If you find any trouble selecting the correct</w:t>
                    </w:r>
                    <w:r w:rsidRPr="0071768C">
                      <w:rPr>
                        <w:i/>
                        <w:iCs/>
                      </w:rPr>
                      <w:t xml:space="preserve"> plane</w:t>
                    </w:r>
                    <w:r w:rsidRPr="0071768C">
                      <w:t xml:space="preserve">, press the </w:t>
                    </w:r>
                    <w:r w:rsidRPr="0071768C">
                      <w:rPr>
                        <w:i/>
                        <w:iCs/>
                      </w:rPr>
                      <w:t>top</w:t>
                    </w:r>
                    <w:r w:rsidRPr="0071768C">
                      <w:t xml:space="preserve"> face of the </w:t>
                    </w:r>
                    <w:r w:rsidRPr="0071768C">
                      <w:rPr>
                        <w:i/>
                        <w:iCs/>
                      </w:rPr>
                      <w:t>View Cube</w:t>
                    </w:r>
                    <w:r w:rsidRPr="0071768C">
                      <w:t xml:space="preserve">. The </w:t>
                    </w:r>
                    <w:r w:rsidRPr="0071768C">
                      <w:rPr>
                        <w:i/>
                        <w:iCs/>
                      </w:rPr>
                      <w:t>View Cube</w:t>
                    </w:r>
                    <w:r w:rsidRPr="0071768C">
                      <w:t xml:space="preserve"> is located on the upper right corner of the view.</w:t>
                    </w:r>
                  </w:p>
                </w:sdtContent>
              </w:sdt>
              <w:sdt>
                <w:sdtPr>
                  <w:id w:val="-1871751764"/>
                  <w:placeholder>
                    <w:docPart w:val="573C278090B74809BBC77DC36C9B1B4B"/>
                  </w:placeholder>
                  <w15:repeatingSectionItem/>
                </w:sdtPr>
                <w:sdtEndPr/>
                <w:sdtContent>
                  <w:p w14:paraId="387C8FF4" w14:textId="5F53E19D" w:rsidR="008C15DC" w:rsidRPr="0071768C" w:rsidRDefault="008C15DC" w:rsidP="004E0C85">
                    <w:r w:rsidRPr="0071768C">
                      <w:t xml:space="preserve">After pressing the top face, you should only see the </w:t>
                    </w:r>
                    <w:r w:rsidRPr="0071768C">
                      <w:rPr>
                        <w:i/>
                        <w:iCs/>
                      </w:rPr>
                      <w:t>XZ Plane.</w:t>
                    </w:r>
                    <w:r w:rsidRPr="0071768C">
                      <w:t xml:space="preserve"> After the plane selection, </w:t>
                    </w:r>
                    <w:r w:rsidRPr="0071768C">
                      <w:rPr>
                        <w:i/>
                        <w:iCs/>
                      </w:rPr>
                      <w:t xml:space="preserve">sketch </w:t>
                    </w:r>
                    <w:r w:rsidRPr="0071768C">
                      <w:t xml:space="preserve">tab and </w:t>
                    </w:r>
                    <w:r w:rsidRPr="0071768C">
                      <w:rPr>
                        <w:i/>
                        <w:iCs/>
                      </w:rPr>
                      <w:t>sketch palette</w:t>
                    </w:r>
                    <w:r w:rsidRPr="0071768C">
                      <w:t xml:space="preserve"> will appear on the toolbar.</w:t>
                    </w:r>
                  </w:p>
                </w:sdtContent>
              </w:sdt>
              <w:sdt>
                <w:sdtPr>
                  <w:id w:val="995532736"/>
                  <w:placeholder>
                    <w:docPart w:val="EE7C47788EFB42F2AD064BA215B4D279"/>
                  </w:placeholder>
                  <w15:repeatingSectionItem/>
                </w:sdtPr>
                <w:sdtEndPr/>
                <w:sdtContent>
                  <w:p w14:paraId="78DF16C6" w14:textId="6DEAD4FC" w:rsidR="00047CB7" w:rsidRPr="0071768C" w:rsidRDefault="002044D0" w:rsidP="004E0C85">
                    <w:r w:rsidRPr="0071768C">
                      <w:rPr>
                        <w:b/>
                        <w:bCs/>
                        <w:noProof/>
                      </w:rPr>
                      <w:drawing>
                        <wp:anchor distT="0" distB="0" distL="114300" distR="114300" simplePos="0" relativeHeight="251658240" behindDoc="0" locked="0" layoutInCell="1" allowOverlap="1" wp14:anchorId="64F5FC81" wp14:editId="4BE4C74A">
                          <wp:simplePos x="0" y="0"/>
                          <wp:positionH relativeFrom="column">
                            <wp:posOffset>1567815</wp:posOffset>
                          </wp:positionH>
                          <wp:positionV relativeFrom="paragraph">
                            <wp:posOffset>-53340</wp:posOffset>
                          </wp:positionV>
                          <wp:extent cx="276225" cy="276225"/>
                          <wp:effectExtent l="0" t="0" r="9525" b="9525"/>
                          <wp:wrapNone/>
                          <wp:docPr id="47"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68C">
                      <w:rPr>
                        <w:b/>
                        <w:bCs/>
                      </w:rPr>
                      <w:t xml:space="preserve">Select </w:t>
                    </w:r>
                    <w:r w:rsidRPr="0071768C">
                      <w:rPr>
                        <w:b/>
                        <w:bCs/>
                        <w:i/>
                        <w:iCs/>
                      </w:rPr>
                      <w:t xml:space="preserve">Center Diameter Circle            </w:t>
                    </w:r>
                    <w:r w:rsidRPr="0071768C">
                      <w:rPr>
                        <w:b/>
                        <w:bCs/>
                      </w:rPr>
                      <w:t xml:space="preserve"> tool</w:t>
                    </w:r>
                    <w:r w:rsidRPr="0071768C">
                      <w:t xml:space="preserve">. The tool can be found in the toolbar at the top of the view, in the </w:t>
                    </w:r>
                    <w:r w:rsidRPr="0071768C">
                      <w:rPr>
                        <w:i/>
                        <w:iCs/>
                      </w:rPr>
                      <w:t>sketch</w:t>
                    </w:r>
                    <w:r w:rsidRPr="0071768C">
                      <w:t xml:space="preserve"> tab. With this tool, a circle can be drawn by placing two points, one on the center and one on the circumference. </w:t>
                    </w:r>
                  </w:p>
                </w:sdtContent>
              </w:sdt>
              <w:sdt>
                <w:sdtPr>
                  <w:id w:val="1123264716"/>
                  <w:placeholder>
                    <w:docPart w:val="7B63C0B708EC4C9BABBE5F5B70A67D47"/>
                  </w:placeholder>
                  <w15:repeatingSectionItem/>
                </w:sdtPr>
                <w:sdtEndPr/>
                <w:sdtContent>
                  <w:p w14:paraId="0468764B" w14:textId="35898A54" w:rsidR="003F3456" w:rsidRPr="0071768C" w:rsidRDefault="004A78E9" w:rsidP="004E0C85">
                    <w:r w:rsidRPr="0071768C">
                      <w:rPr>
                        <w:b/>
                        <w:bCs/>
                      </w:rPr>
                      <w:t>Click to place the center point</w:t>
                    </w:r>
                    <w:r w:rsidRPr="0071768C">
                      <w:t xml:space="preserve"> and </w:t>
                    </w:r>
                    <w:r w:rsidRPr="0071768C">
                      <w:rPr>
                        <w:b/>
                        <w:bCs/>
                      </w:rPr>
                      <w:t>specify diameter of the circle</w:t>
                    </w:r>
                    <w:r w:rsidRPr="0071768C">
                      <w:t xml:space="preserve"> with mouse or by entering a value. After entering the value, </w:t>
                    </w:r>
                    <w:r w:rsidRPr="0071768C">
                      <w:rPr>
                        <w:b/>
                        <w:bCs/>
                      </w:rPr>
                      <w:t xml:space="preserve">press </w:t>
                    </w:r>
                    <w:r w:rsidRPr="0071768C">
                      <w:rPr>
                        <w:b/>
                        <w:bCs/>
                        <w:i/>
                        <w:iCs/>
                      </w:rPr>
                      <w:t>Finish Sketch</w:t>
                    </w:r>
                    <w:r w:rsidRPr="0071768C">
                      <w:t xml:space="preserve"> from the </w:t>
                    </w:r>
                    <w:r w:rsidRPr="0071768C">
                      <w:rPr>
                        <w:i/>
                        <w:iCs/>
                      </w:rPr>
                      <w:t xml:space="preserve">Sketch Palette </w:t>
                    </w:r>
                    <w:r w:rsidRPr="0071768C">
                      <w:t>menu</w:t>
                    </w:r>
                    <w:r w:rsidRPr="0071768C">
                      <w:rPr>
                        <w:i/>
                        <w:iCs/>
                      </w:rPr>
                      <w:t xml:space="preserve">. </w:t>
                    </w:r>
                    <w:r w:rsidRPr="0071768C">
                      <w:t>The circle sketch has now been finished.</w:t>
                    </w:r>
                  </w:p>
                </w:sdtContent>
              </w:sdt>
              <w:sdt>
                <w:sdtPr>
                  <w:rPr>
                    <w:i/>
                    <w:iCs/>
                    <w:color w:val="5E5E5E" w:themeColor="text2"/>
                    <w:sz w:val="18"/>
                    <w:szCs w:val="18"/>
                  </w:rPr>
                  <w:id w:val="1830633901"/>
                  <w:placeholder>
                    <w:docPart w:val="01E7A3C6B4794561900F6E0DCF584F27"/>
                  </w:placeholder>
                  <w15:repeatingSectionItem/>
                </w:sdtPr>
                <w:sdtEndPr/>
                <w:sdtContent>
                  <w:p w14:paraId="477979EE" w14:textId="77777777" w:rsidR="00F15C6F" w:rsidRPr="0071768C" w:rsidRDefault="003F3456" w:rsidP="00F15C6F">
                    <w:pPr>
                      <w:keepNext/>
                      <w:jc w:val="center"/>
                    </w:pPr>
                    <w:r w:rsidRPr="0071768C">
                      <w:rPr>
                        <w:noProof/>
                      </w:rPr>
                      <w:drawing>
                        <wp:inline distT="0" distB="0" distL="0" distR="0" wp14:anchorId="48352298" wp14:editId="3A0D8AFE">
                          <wp:extent cx="1172051" cy="1181100"/>
                          <wp:effectExtent l="0" t="0" r="9525" b="0"/>
                          <wp:docPr id="59"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2750" cy="1212036"/>
                                  </a:xfrm>
                                  <a:prstGeom prst="rect">
                                    <a:avLst/>
                                  </a:prstGeom>
                                </pic:spPr>
                              </pic:pic>
                            </a:graphicData>
                          </a:graphic>
                        </wp:inline>
                      </w:drawing>
                    </w:r>
                  </w:p>
                  <w:p w14:paraId="3F8DA1E8" w14:textId="6942BB7D" w:rsidR="00131256" w:rsidRPr="0071768C" w:rsidRDefault="00F15C6F" w:rsidP="00002B59">
                    <w:pPr>
                      <w:pStyle w:val="Kuvaotsikko"/>
                      <w:jc w:val="center"/>
                    </w:pPr>
                    <w:r w:rsidRPr="0071768C">
                      <w:t>Finished Circle Sketch</w:t>
                    </w:r>
                  </w:p>
                </w:sdtContent>
              </w:sdt>
            </w:sdtContent>
          </w:sdt>
        </w:tc>
      </w:tr>
      <w:tr w:rsidR="00002B59" w:rsidRPr="0071768C" w14:paraId="3F68DA91" w14:textId="77777777" w:rsidTr="006F3BE5">
        <w:tc>
          <w:tcPr>
            <w:tcW w:w="1751" w:type="dxa"/>
          </w:tcPr>
          <w:p w14:paraId="219D490A" w14:textId="6096FD5F" w:rsidR="00131256" w:rsidRPr="0071768C" w:rsidRDefault="00AA1DB9" w:rsidP="005A0A27">
            <w:pPr>
              <w:pStyle w:val="Otsikko1"/>
              <w:rPr>
                <w:lang w:bidi="fi-FI"/>
              </w:rPr>
            </w:pPr>
            <w:r w:rsidRPr="0071768C">
              <w:rPr>
                <w:lang w:bidi="fi-FI"/>
              </w:rPr>
              <w:lastRenderedPageBreak/>
              <w:t>Extrude</w:t>
            </w:r>
          </w:p>
        </w:tc>
        <w:tc>
          <w:tcPr>
            <w:tcW w:w="447" w:type="dxa"/>
          </w:tcPr>
          <w:p w14:paraId="2A07CDD7" w14:textId="77777777" w:rsidR="00131256" w:rsidRPr="0071768C" w:rsidRDefault="00131256" w:rsidP="005A0A27"/>
        </w:tc>
        <w:tc>
          <w:tcPr>
            <w:tcW w:w="7548" w:type="dxa"/>
          </w:tcPr>
          <w:sdt>
            <w:sdtPr>
              <w:rPr>
                <w:rFonts w:asciiTheme="majorHAnsi" w:eastAsiaTheme="majorEastAsia" w:hAnsiTheme="majorHAnsi" w:cstheme="majorBidi"/>
                <w:b/>
                <w:bCs/>
                <w:caps/>
                <w:color w:val="404040" w:themeColor="text1" w:themeTint="BF"/>
                <w14:ligatures w14:val="standardContextual"/>
              </w:rPr>
              <w:id w:val="-787434576"/>
              <w15:repeatingSection/>
            </w:sdtPr>
            <w:sdtEndPr/>
            <w:sdtContent>
              <w:sdt>
                <w:sdtPr>
                  <w:id w:val="-865829804"/>
                  <w:placeholder>
                    <w:docPart w:val="9B2BF9780CF04745BD2A2741DEDA382B"/>
                  </w:placeholder>
                  <w15:repeatingSectionItem/>
                </w:sdtPr>
                <w:sdtEndPr/>
                <w:sdtContent>
                  <w:p w14:paraId="08707658" w14:textId="07E4D1CF" w:rsidR="00131256" w:rsidRPr="0071768C" w:rsidRDefault="00557FC1" w:rsidP="00DA3815">
                    <w:pPr>
                      <w:rPr>
                        <w:i/>
                        <w:iCs/>
                      </w:rPr>
                    </w:pPr>
                    <w:r w:rsidRPr="0071768C">
                      <w:rPr>
                        <w:b/>
                        <w:bCs/>
                        <w:noProof/>
                      </w:rPr>
                      <w:drawing>
                        <wp:anchor distT="0" distB="0" distL="114300" distR="114300" simplePos="0" relativeHeight="251658243" behindDoc="0" locked="0" layoutInCell="1" allowOverlap="1" wp14:anchorId="7A3E96D6" wp14:editId="46C21999">
                          <wp:simplePos x="0" y="0"/>
                          <wp:positionH relativeFrom="column">
                            <wp:posOffset>4158615</wp:posOffset>
                          </wp:positionH>
                          <wp:positionV relativeFrom="paragraph">
                            <wp:posOffset>-50165</wp:posOffset>
                          </wp:positionV>
                          <wp:extent cx="276225" cy="276225"/>
                          <wp:effectExtent l="0" t="0" r="9525" b="9525"/>
                          <wp:wrapNone/>
                          <wp:docPr id="38"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815" w:rsidRPr="0071768C">
                      <w:rPr>
                        <w:noProof/>
                      </w:rPr>
                      <w:drawing>
                        <wp:anchor distT="0" distB="0" distL="114300" distR="114300" simplePos="0" relativeHeight="251658242" behindDoc="0" locked="0" layoutInCell="1" allowOverlap="1" wp14:anchorId="7451BABF" wp14:editId="18127F49">
                          <wp:simplePos x="0" y="0"/>
                          <wp:positionH relativeFrom="column">
                            <wp:posOffset>4158615</wp:posOffset>
                          </wp:positionH>
                          <wp:positionV relativeFrom="paragraph">
                            <wp:posOffset>-24765</wp:posOffset>
                          </wp:positionV>
                          <wp:extent cx="276225" cy="276225"/>
                          <wp:effectExtent l="0" t="0" r="9525" b="9525"/>
                          <wp:wrapNone/>
                          <wp:docPr id="7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E36" w:rsidRPr="0071768C">
                      <w:t>After creating the</w:t>
                    </w:r>
                    <w:r w:rsidR="00F03E36" w:rsidRPr="0071768C">
                      <w:rPr>
                        <w:i/>
                        <w:iCs/>
                      </w:rPr>
                      <w:t xml:space="preserve"> sketch</w:t>
                    </w:r>
                    <w:r w:rsidR="00F03E36" w:rsidRPr="0071768C">
                      <w:t>, it can be extruded into a 3D object.</w:t>
                    </w:r>
                    <w:r w:rsidR="00F03E36" w:rsidRPr="0071768C">
                      <w:rPr>
                        <w:i/>
                        <w:iCs/>
                      </w:rPr>
                      <w:t xml:space="preserve"> </w:t>
                    </w:r>
                    <w:r w:rsidR="00F03E36" w:rsidRPr="0071768C">
                      <w:rPr>
                        <w:b/>
                        <w:bCs/>
                      </w:rPr>
                      <w:t xml:space="preserve">Select the </w:t>
                    </w:r>
                    <w:r w:rsidR="00F03E36" w:rsidRPr="0071768C">
                      <w:rPr>
                        <w:b/>
                        <w:bCs/>
                        <w:i/>
                        <w:iCs/>
                      </w:rPr>
                      <w:t xml:space="preserve">Extrude </w:t>
                    </w:r>
                    <w:r w:rsidR="00F03E36" w:rsidRPr="0071768C">
                      <w:rPr>
                        <w:b/>
                        <w:bCs/>
                      </w:rPr>
                      <w:t xml:space="preserve">            tool </w:t>
                    </w:r>
                    <w:r w:rsidR="00F03E36" w:rsidRPr="0071768C">
                      <w:t xml:space="preserve">to create a cylinder out of the circle </w:t>
                    </w:r>
                    <w:r w:rsidR="00F03E36" w:rsidRPr="0071768C">
                      <w:rPr>
                        <w:i/>
                        <w:iCs/>
                      </w:rPr>
                      <w:t xml:space="preserve">sketch. </w:t>
                    </w:r>
                    <w:r w:rsidR="00F03E36" w:rsidRPr="0071768C">
                      <w:t xml:space="preserve">The tool can be found in the toolbar at the top of the view, in the </w:t>
                    </w:r>
                    <w:r w:rsidR="00F03E36" w:rsidRPr="0071768C">
                      <w:rPr>
                        <w:i/>
                        <w:iCs/>
                      </w:rPr>
                      <w:t>solid</w:t>
                    </w:r>
                    <w:r w:rsidR="00F03E36" w:rsidRPr="0071768C">
                      <w:t xml:space="preserve"> tab.</w:t>
                    </w:r>
                  </w:p>
                </w:sdtContent>
              </w:sdt>
              <w:sdt>
                <w:sdtPr>
                  <w:id w:val="-1900357046"/>
                  <w:placeholder>
                    <w:docPart w:val="69B2EA9CD8A546E0850902E6BFDFB6A0"/>
                  </w:placeholder>
                  <w15:repeatingSectionItem/>
                </w:sdtPr>
                <w:sdtEndPr/>
                <w:sdtContent>
                  <w:p w14:paraId="52989D46" w14:textId="705198C9" w:rsidR="00BD000C" w:rsidRPr="0071768C" w:rsidRDefault="00BD000C" w:rsidP="00DA3815">
                    <w:pPr>
                      <w:rPr>
                        <w:i/>
                        <w:iCs/>
                      </w:rPr>
                    </w:pPr>
                    <w:r w:rsidRPr="0071768C">
                      <w:rPr>
                        <w:b/>
                        <w:bCs/>
                        <w:i/>
                        <w:iCs/>
                      </w:rPr>
                      <w:t>C</w:t>
                    </w:r>
                    <w:r w:rsidRPr="0071768C">
                      <w:rPr>
                        <w:b/>
                        <w:bCs/>
                      </w:rPr>
                      <w:t>lick on the circle sketch that was drawn during the previous step</w:t>
                    </w:r>
                    <w:r w:rsidRPr="0071768C">
                      <w:t xml:space="preserve">. To adjust the extrude distance, </w:t>
                    </w:r>
                    <w:r w:rsidRPr="0071768C">
                      <w:rPr>
                        <w:b/>
                        <w:bCs/>
                      </w:rPr>
                      <w:t>drag the blue arrow or enter a value</w:t>
                    </w:r>
                    <w:r w:rsidRPr="0071768C">
                      <w:t xml:space="preserve"> to the </w:t>
                    </w:r>
                    <w:r w:rsidRPr="0071768C">
                      <w:rPr>
                        <w:i/>
                        <w:iCs/>
                      </w:rPr>
                      <w:t>distance</w:t>
                    </w:r>
                    <w:r w:rsidRPr="0071768C">
                      <w:t xml:space="preserve"> field in the extrude menu. </w:t>
                    </w:r>
                    <w:r w:rsidRPr="0071768C">
                      <w:rPr>
                        <w:b/>
                        <w:bCs/>
                      </w:rPr>
                      <w:t xml:space="preserve">Then press </w:t>
                    </w:r>
                    <w:r w:rsidRPr="0071768C">
                      <w:rPr>
                        <w:b/>
                        <w:bCs/>
                        <w:i/>
                        <w:iCs/>
                      </w:rPr>
                      <w:t>OK</w:t>
                    </w:r>
                    <w:r w:rsidRPr="0071768C">
                      <w:t xml:space="preserve"> from the </w:t>
                    </w:r>
                    <w:r w:rsidRPr="0071768C">
                      <w:rPr>
                        <w:i/>
                        <w:iCs/>
                      </w:rPr>
                      <w:t>Extrude menu.</w:t>
                    </w:r>
                  </w:p>
                </w:sdtContent>
              </w:sdt>
              <w:sdt>
                <w:sdtPr>
                  <w:rPr>
                    <w:rFonts w:asciiTheme="majorHAnsi" w:eastAsiaTheme="majorEastAsia" w:hAnsiTheme="majorHAnsi" w:cstheme="majorBidi"/>
                    <w:b/>
                    <w:bCs/>
                    <w:caps/>
                    <w:color w:val="404040" w:themeColor="text1" w:themeTint="BF"/>
                    <w14:ligatures w14:val="standardContextual"/>
                  </w:rPr>
                  <w:id w:val="-245413595"/>
                  <w:placeholder>
                    <w:docPart w:val="84954FF2459C4CBE8D23FC89D1D5D9AE"/>
                  </w:placeholder>
                  <w15:repeatingSectionItem/>
                </w:sdtPr>
                <w:sdtEndPr/>
                <w:sdtContent>
                  <w:p w14:paraId="1A2775A0" w14:textId="77777777" w:rsidR="00983EB1" w:rsidRPr="0071768C" w:rsidRDefault="00983EB1" w:rsidP="00983EB1">
                    <w:pPr>
                      <w:keepNext/>
                      <w:jc w:val="center"/>
                    </w:pPr>
                    <w:r w:rsidRPr="0071768C">
                      <w:rPr>
                        <w:noProof/>
                      </w:rPr>
                      <w:drawing>
                        <wp:inline distT="0" distB="0" distL="0" distR="0" wp14:anchorId="5E6F5C64" wp14:editId="71385A71">
                          <wp:extent cx="1072131" cy="1504950"/>
                          <wp:effectExtent l="0" t="0" r="0" b="0"/>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20283" cy="1572541"/>
                                  </a:xfrm>
                                  <a:prstGeom prst="rect">
                                    <a:avLst/>
                                  </a:prstGeom>
                                </pic:spPr>
                              </pic:pic>
                            </a:graphicData>
                          </a:graphic>
                        </wp:inline>
                      </w:drawing>
                    </w:r>
                  </w:p>
                  <w:p w14:paraId="7BB08EF2" w14:textId="0BD05E52" w:rsidR="00131256" w:rsidRPr="0071768C" w:rsidRDefault="0059619C" w:rsidP="005A0A27">
                    <w:pPr>
                      <w:pStyle w:val="Otsikko2"/>
                      <w:jc w:val="center"/>
                      <w:rPr>
                        <w:i/>
                        <w:iCs/>
                        <w:color w:val="5E5E5E" w:themeColor="text2"/>
                        <w:sz w:val="18"/>
                        <w:szCs w:val="18"/>
                      </w:rPr>
                    </w:pPr>
                    <w:r w:rsidRPr="0071768C">
                      <w:rPr>
                        <w:rFonts w:asciiTheme="minorHAnsi" w:eastAsiaTheme="minorEastAsia" w:hAnsiTheme="minorHAnsi" w:cstheme="minorBidi"/>
                        <w:b w:val="0"/>
                        <w:bCs w:val="0"/>
                        <w:i/>
                        <w:iCs/>
                        <w:caps w:val="0"/>
                        <w:color w:val="5E5E5E" w:themeColor="text2"/>
                        <w:sz w:val="18"/>
                        <w:szCs w:val="18"/>
                        <w14:ligatures w14:val="none"/>
                      </w:rPr>
                      <w:t>Circle</w:t>
                    </w:r>
                    <w:r w:rsidR="00983EB1" w:rsidRPr="0071768C">
                      <w:rPr>
                        <w:rFonts w:asciiTheme="minorHAnsi" w:eastAsiaTheme="minorEastAsia" w:hAnsiTheme="minorHAnsi" w:cstheme="minorBidi"/>
                        <w:b w:val="0"/>
                        <w:bCs w:val="0"/>
                        <w:i/>
                        <w:iCs/>
                        <w:caps w:val="0"/>
                        <w:color w:val="5E5E5E" w:themeColor="text2"/>
                        <w:sz w:val="18"/>
                        <w:szCs w:val="18"/>
                        <w14:ligatures w14:val="none"/>
                      </w:rPr>
                      <w:t xml:space="preserve"> </w:t>
                    </w:r>
                    <w:r w:rsidRPr="0071768C">
                      <w:rPr>
                        <w:rFonts w:asciiTheme="minorHAnsi" w:eastAsiaTheme="minorEastAsia" w:hAnsiTheme="minorHAnsi" w:cstheme="minorBidi"/>
                        <w:b w:val="0"/>
                        <w:bCs w:val="0"/>
                        <w:i/>
                        <w:iCs/>
                        <w:caps w:val="0"/>
                        <w:color w:val="5E5E5E" w:themeColor="text2"/>
                        <w:sz w:val="18"/>
                        <w:szCs w:val="18"/>
                        <w14:ligatures w14:val="none"/>
                      </w:rPr>
                      <w:t>extruded</w:t>
                    </w:r>
                    <w:r w:rsidR="00983EB1" w:rsidRPr="0071768C">
                      <w:rPr>
                        <w:rFonts w:asciiTheme="minorHAnsi" w:eastAsiaTheme="minorEastAsia" w:hAnsiTheme="minorHAnsi" w:cstheme="minorBidi"/>
                        <w:b w:val="0"/>
                        <w:bCs w:val="0"/>
                        <w:i/>
                        <w:iCs/>
                        <w:caps w:val="0"/>
                        <w:color w:val="5E5E5E" w:themeColor="text2"/>
                        <w:sz w:val="18"/>
                        <w:szCs w:val="18"/>
                        <w14:ligatures w14:val="none"/>
                      </w:rPr>
                      <w:t xml:space="preserve"> 70</w:t>
                    </w:r>
                    <w:r w:rsidRPr="0071768C">
                      <w:rPr>
                        <w:rFonts w:asciiTheme="minorHAnsi" w:eastAsiaTheme="minorEastAsia" w:hAnsiTheme="minorHAnsi" w:cstheme="minorBidi"/>
                        <w:b w:val="0"/>
                        <w:bCs w:val="0"/>
                        <w:i/>
                        <w:iCs/>
                        <w:caps w:val="0"/>
                        <w:color w:val="5E5E5E" w:themeColor="text2"/>
                        <w:sz w:val="18"/>
                        <w:szCs w:val="18"/>
                        <w14:ligatures w14:val="none"/>
                      </w:rPr>
                      <w:t>mm</w:t>
                    </w:r>
                  </w:p>
                </w:sdtContent>
              </w:sdt>
            </w:sdtContent>
          </w:sdt>
        </w:tc>
      </w:tr>
      <w:tr w:rsidR="00002B59" w:rsidRPr="0071768C" w14:paraId="069871C4" w14:textId="77777777" w:rsidTr="006F3BE5">
        <w:tc>
          <w:tcPr>
            <w:tcW w:w="1751" w:type="dxa"/>
          </w:tcPr>
          <w:p w14:paraId="3495C1DF" w14:textId="36AC101A" w:rsidR="00131256" w:rsidRPr="0071768C" w:rsidRDefault="00E236F0" w:rsidP="005A0A27">
            <w:pPr>
              <w:pStyle w:val="Otsikko1"/>
              <w:rPr>
                <w:lang w:bidi="fi-FI"/>
              </w:rPr>
            </w:pPr>
            <w:r w:rsidRPr="0071768C">
              <w:rPr>
                <w:lang w:bidi="fi-FI"/>
              </w:rPr>
              <w:t>Fillet</w:t>
            </w:r>
          </w:p>
        </w:tc>
        <w:tc>
          <w:tcPr>
            <w:tcW w:w="447" w:type="dxa"/>
          </w:tcPr>
          <w:p w14:paraId="703B4FA4" w14:textId="77777777" w:rsidR="00131256" w:rsidRPr="0071768C" w:rsidRDefault="00131256" w:rsidP="005A0A27"/>
        </w:tc>
        <w:tc>
          <w:tcPr>
            <w:tcW w:w="7548" w:type="dxa"/>
          </w:tcPr>
          <w:sdt>
            <w:sdtPr>
              <w:rPr>
                <w:i/>
                <w:iCs/>
                <w:color w:val="5E5E5E" w:themeColor="text2"/>
                <w:sz w:val="18"/>
                <w:szCs w:val="18"/>
              </w:rPr>
              <w:id w:val="1688858648"/>
              <w15:repeatingSection/>
            </w:sdtPr>
            <w:sdtEndPr/>
            <w:sdtContent>
              <w:sdt>
                <w:sdtPr>
                  <w:id w:val="601305727"/>
                  <w:placeholder>
                    <w:docPart w:val="FD8BCC95A42C49E1B5AD7EB1FBE6E732"/>
                  </w:placeholder>
                  <w15:repeatingSectionItem/>
                </w:sdtPr>
                <w:sdtEndPr/>
                <w:sdtContent>
                  <w:p w14:paraId="2E6B394B" w14:textId="2F24317B" w:rsidR="00131256" w:rsidRPr="0071768C" w:rsidRDefault="00E80BF5" w:rsidP="00A008BD">
                    <w:pPr>
                      <w:rPr>
                        <w:i/>
                        <w:iCs/>
                      </w:rPr>
                    </w:pPr>
                    <w:r w:rsidRPr="0071768C">
                      <w:rPr>
                        <w:b/>
                        <w:bCs/>
                        <w:noProof/>
                      </w:rPr>
                      <w:drawing>
                        <wp:anchor distT="0" distB="0" distL="114300" distR="114300" simplePos="0" relativeHeight="251658244" behindDoc="0" locked="0" layoutInCell="1" allowOverlap="1" wp14:anchorId="439434AF" wp14:editId="27B5E535">
                          <wp:simplePos x="0" y="0"/>
                          <wp:positionH relativeFrom="column">
                            <wp:posOffset>853440</wp:posOffset>
                          </wp:positionH>
                          <wp:positionV relativeFrom="paragraph">
                            <wp:posOffset>-45085</wp:posOffset>
                          </wp:positionV>
                          <wp:extent cx="276225" cy="276225"/>
                          <wp:effectExtent l="0" t="0" r="9525" b="9525"/>
                          <wp:wrapNone/>
                          <wp:docPr id="67"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68C">
                      <w:rPr>
                        <w:b/>
                        <w:bCs/>
                      </w:rPr>
                      <w:t xml:space="preserve">Select the </w:t>
                    </w:r>
                    <w:r w:rsidRPr="0071768C">
                      <w:rPr>
                        <w:b/>
                        <w:bCs/>
                        <w:i/>
                        <w:iCs/>
                      </w:rPr>
                      <w:t xml:space="preserve">Fillet           </w:t>
                    </w:r>
                    <w:r w:rsidRPr="0071768C">
                      <w:rPr>
                        <w:b/>
                        <w:bCs/>
                      </w:rPr>
                      <w:t xml:space="preserve">  tool</w:t>
                    </w:r>
                    <w:r w:rsidRPr="0071768C">
                      <w:t xml:space="preserve">. The tool can be found in the toolbar at the top of the view, in the </w:t>
                    </w:r>
                    <w:r w:rsidRPr="0071768C">
                      <w:rPr>
                        <w:i/>
                        <w:iCs/>
                      </w:rPr>
                      <w:t>solid</w:t>
                    </w:r>
                    <w:r w:rsidRPr="0071768C">
                      <w:t xml:space="preserve"> tab. When the tool is activated, </w:t>
                    </w:r>
                    <w:r w:rsidRPr="0071768C">
                      <w:rPr>
                        <w:b/>
                        <w:bCs/>
                      </w:rPr>
                      <w:t>select the bottom edge of the body</w:t>
                    </w:r>
                    <w:r w:rsidRPr="0071768C">
                      <w:t xml:space="preserve">. Any edges will be highlighted when the mouse hovers over it. After an edge is selected, </w:t>
                    </w:r>
                    <w:r w:rsidRPr="0071768C">
                      <w:rPr>
                        <w:b/>
                        <w:bCs/>
                      </w:rPr>
                      <w:t>drag the blue arrow or enter the value</w:t>
                    </w:r>
                    <w:r w:rsidRPr="0071768C">
                      <w:t xml:space="preserve"> to the radius field to add a fillet to the object. </w:t>
                    </w:r>
                    <w:r w:rsidRPr="0071768C">
                      <w:rPr>
                        <w:b/>
                        <w:bCs/>
                      </w:rPr>
                      <w:t xml:space="preserve">Then press </w:t>
                    </w:r>
                    <w:r w:rsidRPr="0071768C">
                      <w:rPr>
                        <w:b/>
                        <w:bCs/>
                        <w:i/>
                        <w:iCs/>
                      </w:rPr>
                      <w:t>OK</w:t>
                    </w:r>
                    <w:r w:rsidRPr="0071768C">
                      <w:rPr>
                        <w:i/>
                        <w:iCs/>
                      </w:rPr>
                      <w:t xml:space="preserve"> </w:t>
                    </w:r>
                    <w:r w:rsidRPr="0071768C">
                      <w:t xml:space="preserve">from the </w:t>
                    </w:r>
                    <w:r w:rsidRPr="0071768C">
                      <w:rPr>
                        <w:i/>
                        <w:iCs/>
                      </w:rPr>
                      <w:t>Fillet menu.</w:t>
                    </w:r>
                  </w:p>
                </w:sdtContent>
              </w:sdt>
              <w:sdt>
                <w:sdtPr>
                  <w:rPr>
                    <w:rFonts w:asciiTheme="minorHAnsi" w:eastAsiaTheme="minorEastAsia" w:hAnsiTheme="minorHAnsi" w:cstheme="minorBidi"/>
                    <w:b w:val="0"/>
                    <w:bCs w:val="0"/>
                    <w:i/>
                    <w:iCs/>
                    <w:caps w:val="0"/>
                    <w:color w:val="5E5E5E" w:themeColor="text2"/>
                    <w:sz w:val="18"/>
                    <w:szCs w:val="18"/>
                    <w14:ligatures w14:val="none"/>
                  </w:rPr>
                  <w:id w:val="-1985766012"/>
                  <w:placeholder>
                    <w:docPart w:val="356E6E0A27314C6EB7B81372BCA1AC10"/>
                  </w:placeholder>
                  <w15:repeatingSectionItem/>
                </w:sdtPr>
                <w:sdtEndPr/>
                <w:sdtContent>
                  <w:p w14:paraId="6281CFAE" w14:textId="72AF25DE" w:rsidR="00131256" w:rsidRPr="0071768C" w:rsidRDefault="000B7FF8" w:rsidP="005A0A27">
                    <w:pPr>
                      <w:pStyle w:val="Otsikko2"/>
                      <w:jc w:val="center"/>
                    </w:pPr>
                    <w:r w:rsidRPr="0071768C">
                      <w:rPr>
                        <w:noProof/>
                      </w:rPr>
                      <w:drawing>
                        <wp:inline distT="0" distB="0" distL="0" distR="0" wp14:anchorId="444CB5B3" wp14:editId="4DE37E33">
                          <wp:extent cx="1114425" cy="1231731"/>
                          <wp:effectExtent l="0" t="0" r="0" b="6985"/>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6183" cy="1266832"/>
                                  </a:xfrm>
                                  <a:prstGeom prst="rect">
                                    <a:avLst/>
                                  </a:prstGeom>
                                </pic:spPr>
                              </pic:pic>
                            </a:graphicData>
                          </a:graphic>
                        </wp:inline>
                      </w:drawing>
                    </w:r>
                  </w:p>
                  <w:p w14:paraId="29093375" w14:textId="7839AECA" w:rsidR="00131256" w:rsidRPr="0071768C" w:rsidRDefault="001025D0" w:rsidP="005A0A27">
                    <w:pPr>
                      <w:pStyle w:val="Kuvaotsikko"/>
                      <w:jc w:val="center"/>
                    </w:pPr>
                    <w:r w:rsidRPr="0071768C">
                      <w:t>15mm Fillet added to the bottom of the cup</w:t>
                    </w:r>
                  </w:p>
                </w:sdtContent>
              </w:sdt>
            </w:sdtContent>
          </w:sdt>
          <w:p w14:paraId="6107E2E6" w14:textId="77777777" w:rsidR="00131256" w:rsidRPr="0071768C" w:rsidRDefault="00131256" w:rsidP="005A0A27">
            <w:pPr>
              <w:pStyle w:val="Otsikko2"/>
            </w:pPr>
          </w:p>
        </w:tc>
      </w:tr>
      <w:tr w:rsidR="00002B59" w:rsidRPr="0071768C" w14:paraId="39499228" w14:textId="77777777" w:rsidTr="006F3BE5">
        <w:tc>
          <w:tcPr>
            <w:tcW w:w="1751" w:type="dxa"/>
          </w:tcPr>
          <w:p w14:paraId="2151285F" w14:textId="6B284808" w:rsidR="00131256" w:rsidRPr="0071768C" w:rsidRDefault="005653BA" w:rsidP="005A0A27">
            <w:pPr>
              <w:pStyle w:val="Otsikko1"/>
              <w:rPr>
                <w:lang w:bidi="fi-FI"/>
              </w:rPr>
            </w:pPr>
            <w:r w:rsidRPr="0071768C">
              <w:rPr>
                <w:lang w:bidi="fi-FI"/>
              </w:rPr>
              <w:lastRenderedPageBreak/>
              <w:t>Shell</w:t>
            </w:r>
          </w:p>
        </w:tc>
        <w:tc>
          <w:tcPr>
            <w:tcW w:w="447" w:type="dxa"/>
          </w:tcPr>
          <w:p w14:paraId="418698E2" w14:textId="77777777" w:rsidR="00131256" w:rsidRPr="0071768C" w:rsidRDefault="00131256" w:rsidP="005A0A27"/>
        </w:tc>
        <w:tc>
          <w:tcPr>
            <w:tcW w:w="7548" w:type="dxa"/>
          </w:tcPr>
          <w:sdt>
            <w:sdtPr>
              <w:rPr>
                <w:i/>
                <w:iCs/>
                <w:color w:val="5E5E5E" w:themeColor="text2"/>
                <w:sz w:val="18"/>
                <w:szCs w:val="18"/>
              </w:rPr>
              <w:id w:val="969322129"/>
              <w15:repeatingSection/>
            </w:sdtPr>
            <w:sdtEndPr/>
            <w:sdtContent>
              <w:sdt>
                <w:sdtPr>
                  <w:id w:val="1354383657"/>
                  <w:placeholder>
                    <w:docPart w:val="F7627F894904402E87CF8C84F5B17271"/>
                  </w:placeholder>
                  <w15:repeatingSectionItem/>
                </w:sdtPr>
                <w:sdtEndPr/>
                <w:sdtContent>
                  <w:p w14:paraId="63A3DDCE" w14:textId="52931014" w:rsidR="00131256" w:rsidRPr="0071768C" w:rsidRDefault="00AC6E87" w:rsidP="00AC6E87">
                    <w:r w:rsidRPr="0071768C">
                      <w:rPr>
                        <w:b/>
                        <w:bCs/>
                        <w:noProof/>
                      </w:rPr>
                      <w:drawing>
                        <wp:anchor distT="0" distB="0" distL="114300" distR="114300" simplePos="0" relativeHeight="251658245" behindDoc="0" locked="0" layoutInCell="1" allowOverlap="1" wp14:anchorId="3C07949C" wp14:editId="09DD04A9">
                          <wp:simplePos x="0" y="0"/>
                          <wp:positionH relativeFrom="column">
                            <wp:posOffset>862965</wp:posOffset>
                          </wp:positionH>
                          <wp:positionV relativeFrom="paragraph">
                            <wp:posOffset>-26670</wp:posOffset>
                          </wp:positionV>
                          <wp:extent cx="276225" cy="276225"/>
                          <wp:effectExtent l="0" t="0" r="9525" b="9525"/>
                          <wp:wrapNone/>
                          <wp:docPr id="73"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68C">
                      <w:rPr>
                        <w:b/>
                        <w:bCs/>
                      </w:rPr>
                      <w:t xml:space="preserve">Select the </w:t>
                    </w:r>
                    <w:r w:rsidRPr="0071768C">
                      <w:rPr>
                        <w:b/>
                        <w:bCs/>
                        <w:i/>
                        <w:iCs/>
                      </w:rPr>
                      <w:t xml:space="preserve">Shell </w:t>
                    </w:r>
                    <w:r w:rsidRPr="0071768C">
                      <w:rPr>
                        <w:b/>
                        <w:bCs/>
                      </w:rPr>
                      <w:t xml:space="preserve">             tool</w:t>
                    </w:r>
                    <w:r w:rsidRPr="0071768C">
                      <w:t xml:space="preserve">. The tool can be found in the toolbar at the top of the view, in the </w:t>
                    </w:r>
                    <w:r w:rsidRPr="0071768C">
                      <w:rPr>
                        <w:i/>
                        <w:iCs/>
                      </w:rPr>
                      <w:t>solid</w:t>
                    </w:r>
                    <w:r w:rsidRPr="0071768C">
                      <w:t xml:space="preserve"> tab. When the tool is activated, select the top face (flat surface) of the object. </w:t>
                    </w:r>
                    <w:r w:rsidRPr="0071768C">
                      <w:rPr>
                        <w:b/>
                        <w:bCs/>
                      </w:rPr>
                      <w:t>Adjust the thickness of the cup’s walls by entering a value on the shell menu or by dragging the blue arrow</w:t>
                    </w:r>
                    <w:r w:rsidRPr="0071768C">
                      <w:t xml:space="preserve">. Now </w:t>
                    </w:r>
                    <w:r w:rsidRPr="0071768C">
                      <w:rPr>
                        <w:b/>
                        <w:bCs/>
                      </w:rPr>
                      <w:t xml:space="preserve">press </w:t>
                    </w:r>
                    <w:r w:rsidRPr="0071768C">
                      <w:rPr>
                        <w:b/>
                        <w:bCs/>
                        <w:i/>
                        <w:iCs/>
                      </w:rPr>
                      <w:t>OK</w:t>
                    </w:r>
                    <w:r w:rsidRPr="0071768C">
                      <w:rPr>
                        <w:i/>
                        <w:iCs/>
                      </w:rPr>
                      <w:t xml:space="preserve"> </w:t>
                    </w:r>
                    <w:r w:rsidRPr="0071768C">
                      <w:t>from the</w:t>
                    </w:r>
                    <w:r w:rsidRPr="0071768C">
                      <w:rPr>
                        <w:i/>
                        <w:iCs/>
                      </w:rPr>
                      <w:t xml:space="preserve"> Shell </w:t>
                    </w:r>
                    <w:r w:rsidRPr="0071768C">
                      <w:t>menu</w:t>
                    </w:r>
                    <w:r w:rsidRPr="0071768C">
                      <w:rPr>
                        <w:i/>
                        <w:iCs/>
                      </w:rPr>
                      <w:t>.</w:t>
                    </w:r>
                  </w:p>
                </w:sdtContent>
              </w:sdt>
              <w:sdt>
                <w:sdtPr>
                  <w:id w:val="795718329"/>
                  <w:placeholder>
                    <w:docPart w:val="545133641AA24E8D818130C187A967CA"/>
                  </w:placeholder>
                  <w15:repeatingSectionItem/>
                </w:sdtPr>
                <w:sdtEndPr/>
                <w:sdtContent>
                  <w:p w14:paraId="671E923B" w14:textId="12D6CA10" w:rsidR="00AC6E87" w:rsidRPr="0071768C" w:rsidRDefault="00B658F6" w:rsidP="00B658F6">
                    <w:r w:rsidRPr="0071768C">
                      <w:rPr>
                        <w:color w:val="306785" w:themeColor="accent1" w:themeShade="BF"/>
                      </w:rPr>
                      <w:t xml:space="preserve">HINT - </w:t>
                    </w:r>
                    <w:r w:rsidRPr="0071768C">
                      <w:t>Fillet can also be added on the upper edges to make them smoother.</w:t>
                    </w:r>
                  </w:p>
                </w:sdtContent>
              </w:sdt>
              <w:sdt>
                <w:sdtPr>
                  <w:rPr>
                    <w:rFonts w:asciiTheme="minorHAnsi" w:eastAsiaTheme="minorEastAsia" w:hAnsiTheme="minorHAnsi" w:cstheme="minorBidi"/>
                    <w:b w:val="0"/>
                    <w:bCs w:val="0"/>
                    <w:i/>
                    <w:iCs/>
                    <w:caps w:val="0"/>
                    <w:color w:val="5E5E5E" w:themeColor="text2"/>
                    <w:sz w:val="18"/>
                    <w:szCs w:val="18"/>
                    <w14:ligatures w14:val="none"/>
                  </w:rPr>
                  <w:id w:val="42883850"/>
                  <w:placeholder>
                    <w:docPart w:val="82B5B83D2CE74A0794B7EAB568B67629"/>
                  </w:placeholder>
                  <w15:repeatingSectionItem/>
                </w:sdtPr>
                <w:sdtEndPr/>
                <w:sdtContent>
                  <w:p w14:paraId="20812186" w14:textId="0CBA433D" w:rsidR="00131256" w:rsidRPr="0071768C" w:rsidRDefault="00CE3DB9" w:rsidP="005A0A27">
                    <w:pPr>
                      <w:pStyle w:val="Otsikko2"/>
                      <w:jc w:val="center"/>
                    </w:pPr>
                    <w:r w:rsidRPr="0071768C">
                      <w:rPr>
                        <w:noProof/>
                      </w:rPr>
                      <w:drawing>
                        <wp:inline distT="0" distB="0" distL="0" distR="0" wp14:anchorId="60B2426A" wp14:editId="31AAD2BF">
                          <wp:extent cx="1104900" cy="1540869"/>
                          <wp:effectExtent l="0" t="0" r="0" b="2540"/>
                          <wp:docPr id="48" name="Kuv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21684" cy="1564275"/>
                                  </a:xfrm>
                                  <a:prstGeom prst="rect">
                                    <a:avLst/>
                                  </a:prstGeom>
                                </pic:spPr>
                              </pic:pic>
                            </a:graphicData>
                          </a:graphic>
                        </wp:inline>
                      </w:drawing>
                    </w:r>
                  </w:p>
                  <w:p w14:paraId="14EFC48F" w14:textId="353FF1D2" w:rsidR="00131256" w:rsidRPr="0071768C" w:rsidRDefault="00B41EBA" w:rsidP="005A0A27">
                    <w:pPr>
                      <w:pStyle w:val="Kuvaotsikko"/>
                      <w:jc w:val="center"/>
                    </w:pPr>
                    <w:r w:rsidRPr="0071768C">
                      <w:t>Finished cup after shell and fillet on the top side corners</w:t>
                    </w:r>
                  </w:p>
                </w:sdtContent>
              </w:sdt>
            </w:sdtContent>
          </w:sdt>
          <w:p w14:paraId="4D54623D" w14:textId="77777777" w:rsidR="00131256" w:rsidRPr="0071768C" w:rsidRDefault="00131256" w:rsidP="005A0A27">
            <w:pPr>
              <w:pStyle w:val="Otsikko2"/>
            </w:pPr>
          </w:p>
        </w:tc>
      </w:tr>
      <w:tr w:rsidR="00002B59" w:rsidRPr="0071768C" w14:paraId="63BD2821" w14:textId="77777777" w:rsidTr="006F3BE5">
        <w:tc>
          <w:tcPr>
            <w:tcW w:w="1751" w:type="dxa"/>
          </w:tcPr>
          <w:p w14:paraId="5678D3C2" w14:textId="1A901F5F" w:rsidR="00131256" w:rsidRPr="0071768C" w:rsidRDefault="00131256" w:rsidP="005A0A27">
            <w:pPr>
              <w:pStyle w:val="Otsikko1"/>
              <w:rPr>
                <w:lang w:bidi="fi-FI"/>
              </w:rPr>
            </w:pPr>
          </w:p>
        </w:tc>
        <w:tc>
          <w:tcPr>
            <w:tcW w:w="447" w:type="dxa"/>
          </w:tcPr>
          <w:p w14:paraId="7460A166" w14:textId="77777777" w:rsidR="00131256" w:rsidRPr="0071768C" w:rsidRDefault="00131256" w:rsidP="005A0A27"/>
        </w:tc>
        <w:tc>
          <w:tcPr>
            <w:tcW w:w="7548" w:type="dxa"/>
          </w:tcPr>
          <w:p w14:paraId="32FB0A0B" w14:textId="58539BE2" w:rsidR="00131256" w:rsidRPr="0071768C" w:rsidRDefault="00131256" w:rsidP="005A0A27">
            <w:pPr>
              <w:pStyle w:val="Kuvaotsikko"/>
              <w:jc w:val="center"/>
            </w:pPr>
          </w:p>
        </w:tc>
      </w:tr>
    </w:tbl>
    <w:p w14:paraId="6B434AB2" w14:textId="183AC869" w:rsidR="00E23FB8" w:rsidRPr="0071768C" w:rsidRDefault="00E23FB8" w:rsidP="00E23FB8"/>
    <w:p w14:paraId="222732BF" w14:textId="77777777" w:rsidR="00E23FB8" w:rsidRPr="0071768C" w:rsidRDefault="00E23FB8">
      <w:r w:rsidRPr="0071768C">
        <w:br w:type="page"/>
      </w:r>
    </w:p>
    <w:p w14:paraId="5683C574" w14:textId="05F7DE57" w:rsidR="00131256" w:rsidRPr="0071768C" w:rsidRDefault="00E23FB8" w:rsidP="00E23FB8">
      <w:pPr>
        <w:pStyle w:val="Nimi"/>
      </w:pPr>
      <w:r w:rsidRPr="0071768C">
        <w:lastRenderedPageBreak/>
        <w:t xml:space="preserve">Doorknob </w:t>
      </w:r>
      <w:r w:rsidR="00F06570" w:rsidRPr="0071768C">
        <w:t>–</w:t>
      </w:r>
      <w:r w:rsidRPr="0071768C">
        <w:t xml:space="preserve"> Tutorial</w:t>
      </w:r>
    </w:p>
    <w:tbl>
      <w:tblPr>
        <w:tblStyle w:val="Ansioluettelontaulukko"/>
        <w:tblW w:w="5000" w:type="pct"/>
        <w:tblLook w:val="04A0" w:firstRow="1" w:lastRow="0" w:firstColumn="1" w:lastColumn="0" w:noHBand="0" w:noVBand="1"/>
        <w:tblCaption w:val="Ansioluettelon teksti"/>
        <w:tblDescription w:val="Ansioluettelo"/>
      </w:tblPr>
      <w:tblGrid>
        <w:gridCol w:w="1751"/>
        <w:gridCol w:w="447"/>
        <w:gridCol w:w="7548"/>
      </w:tblGrid>
      <w:tr w:rsidR="00F06570" w:rsidRPr="0071768C" w14:paraId="2F1F11C7" w14:textId="77777777" w:rsidTr="006F3BE5">
        <w:tc>
          <w:tcPr>
            <w:tcW w:w="1751" w:type="dxa"/>
          </w:tcPr>
          <w:p w14:paraId="4019FB8E" w14:textId="77777777" w:rsidR="00F06570" w:rsidRPr="0071768C" w:rsidRDefault="00F06570" w:rsidP="005A0A27">
            <w:pPr>
              <w:pStyle w:val="Otsikko1"/>
            </w:pPr>
            <w:r w:rsidRPr="0071768C">
              <w:rPr>
                <w:lang w:bidi="fi-FI"/>
              </w:rPr>
              <w:t xml:space="preserve">Overview </w:t>
            </w:r>
          </w:p>
        </w:tc>
        <w:tc>
          <w:tcPr>
            <w:tcW w:w="447" w:type="dxa"/>
          </w:tcPr>
          <w:p w14:paraId="3FD441E4" w14:textId="77777777" w:rsidR="00F06570" w:rsidRPr="0071768C" w:rsidRDefault="00F06570" w:rsidP="005A0A27"/>
        </w:tc>
        <w:tc>
          <w:tcPr>
            <w:tcW w:w="7548" w:type="dxa"/>
          </w:tcPr>
          <w:sdt>
            <w:sdtPr>
              <w:rPr>
                <w:rFonts w:asciiTheme="majorHAnsi" w:eastAsiaTheme="majorEastAsia" w:hAnsiTheme="majorHAnsi" w:cstheme="majorBidi"/>
                <w:b/>
                <w:bCs/>
                <w:caps/>
                <w:color w:val="404040" w:themeColor="text1" w:themeTint="BF"/>
                <w14:ligatures w14:val="standardContextual"/>
              </w:rPr>
              <w:id w:val="1060670655"/>
              <w15:repeatingSection/>
            </w:sdtPr>
            <w:sdtEndPr/>
            <w:sdtContent>
              <w:sdt>
                <w:sdtPr>
                  <w:rPr>
                    <w:rFonts w:asciiTheme="majorHAnsi" w:eastAsiaTheme="majorEastAsia" w:hAnsiTheme="majorHAnsi" w:cstheme="majorBidi"/>
                    <w:b/>
                    <w:bCs/>
                    <w:caps/>
                    <w:color w:val="404040" w:themeColor="text1" w:themeTint="BF"/>
                    <w14:ligatures w14:val="standardContextual"/>
                  </w:rPr>
                  <w:id w:val="-922484138"/>
                  <w:placeholder>
                    <w:docPart w:val="287E918F47714842AA14C62DBE3079A6"/>
                  </w:placeholder>
                  <w15:repeatingSectionItem/>
                </w:sdtPr>
                <w:sdtEndPr/>
                <w:sdtContent>
                  <w:p w14:paraId="1CC26832" w14:textId="77777777" w:rsidR="00700460" w:rsidRPr="0071768C" w:rsidRDefault="00700460" w:rsidP="00700460">
                    <w:r w:rsidRPr="0071768C">
                      <w:t>This is a step by step tutorial, on how to 3D model a doorknob.</w:t>
                    </w: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5"/>
                      <w:gridCol w:w="3823"/>
                    </w:tblGrid>
                    <w:tr w:rsidR="00A77B6D" w:rsidRPr="0071768C" w14:paraId="5232256A" w14:textId="77777777" w:rsidTr="005A0A27">
                      <w:tc>
                        <w:tcPr>
                          <w:tcW w:w="3910" w:type="dxa"/>
                        </w:tcPr>
                        <w:p w14:paraId="69240D0B" w14:textId="2A7F58A1" w:rsidR="00700460" w:rsidRDefault="00700460" w:rsidP="00700460">
                          <w:r w:rsidRPr="0071768C">
                            <w:t>Tools included in this tutorial:</w:t>
                          </w:r>
                        </w:p>
                        <w:p w14:paraId="7277E7FC" w14:textId="77777777" w:rsidR="00626EA6" w:rsidRPr="0071768C" w:rsidRDefault="00626EA6" w:rsidP="00700460"/>
                        <w:p w14:paraId="271558C2" w14:textId="77777777" w:rsidR="00700460" w:rsidRPr="0071768C" w:rsidRDefault="00700460" w:rsidP="00700460">
                          <w:pPr>
                            <w:pStyle w:val="Luettelokappale"/>
                            <w:numPr>
                              <w:ilvl w:val="0"/>
                              <w:numId w:val="2"/>
                            </w:numPr>
                            <w:rPr>
                              <w:lang w:val="en-GB"/>
                            </w:rPr>
                          </w:pPr>
                          <w:r w:rsidRPr="0071768C">
                            <w:rPr>
                              <w:lang w:val="en-GB"/>
                            </w:rPr>
                            <w:t>Plane</w:t>
                          </w:r>
                        </w:p>
                        <w:p w14:paraId="78FAC451" w14:textId="77777777" w:rsidR="00700460" w:rsidRPr="0071768C" w:rsidRDefault="00700460" w:rsidP="00700460">
                          <w:pPr>
                            <w:pStyle w:val="Luettelokappale"/>
                            <w:numPr>
                              <w:ilvl w:val="0"/>
                              <w:numId w:val="2"/>
                            </w:numPr>
                            <w:rPr>
                              <w:lang w:val="en-GB"/>
                            </w:rPr>
                          </w:pPr>
                          <w:r w:rsidRPr="0071768C">
                            <w:rPr>
                              <w:lang w:val="en-GB"/>
                            </w:rPr>
                            <w:t>Sketch</w:t>
                          </w:r>
                        </w:p>
                        <w:p w14:paraId="474A6052" w14:textId="77777777" w:rsidR="00700460" w:rsidRPr="0071768C" w:rsidRDefault="00700460" w:rsidP="00700460">
                          <w:pPr>
                            <w:pStyle w:val="Luettelokappale"/>
                            <w:numPr>
                              <w:ilvl w:val="0"/>
                              <w:numId w:val="2"/>
                            </w:numPr>
                            <w:rPr>
                              <w:lang w:val="en-GB"/>
                            </w:rPr>
                          </w:pPr>
                          <w:r w:rsidRPr="0071768C">
                            <w:rPr>
                              <w:lang w:val="en-GB"/>
                            </w:rPr>
                            <w:t>Line</w:t>
                          </w:r>
                        </w:p>
                        <w:p w14:paraId="0B5DFE3D" w14:textId="77777777" w:rsidR="00700460" w:rsidRPr="0071768C" w:rsidRDefault="00700460" w:rsidP="00700460">
                          <w:pPr>
                            <w:pStyle w:val="Luettelokappale"/>
                            <w:numPr>
                              <w:ilvl w:val="0"/>
                              <w:numId w:val="2"/>
                            </w:numPr>
                            <w:rPr>
                              <w:lang w:val="en-GB"/>
                            </w:rPr>
                          </w:pPr>
                          <w:r w:rsidRPr="0071768C">
                            <w:rPr>
                              <w:lang w:val="en-GB"/>
                            </w:rPr>
                            <w:t>Conic Curve</w:t>
                          </w:r>
                        </w:p>
                        <w:p w14:paraId="2FEF1279" w14:textId="77777777" w:rsidR="00700460" w:rsidRPr="0071768C" w:rsidRDefault="00700460" w:rsidP="00700460">
                          <w:pPr>
                            <w:pStyle w:val="Luettelokappale"/>
                            <w:numPr>
                              <w:ilvl w:val="0"/>
                              <w:numId w:val="2"/>
                            </w:numPr>
                            <w:rPr>
                              <w:lang w:val="en-GB"/>
                            </w:rPr>
                          </w:pPr>
                          <w:r w:rsidRPr="0071768C">
                            <w:rPr>
                              <w:lang w:val="en-GB"/>
                            </w:rPr>
                            <w:t>3-Point Arc</w:t>
                          </w:r>
                        </w:p>
                        <w:p w14:paraId="01A47B29" w14:textId="77777777" w:rsidR="00700460" w:rsidRPr="0071768C" w:rsidRDefault="00700460" w:rsidP="00700460">
                          <w:pPr>
                            <w:pStyle w:val="Luettelokappale"/>
                            <w:numPr>
                              <w:ilvl w:val="0"/>
                              <w:numId w:val="2"/>
                            </w:numPr>
                            <w:rPr>
                              <w:lang w:val="en-GB"/>
                            </w:rPr>
                          </w:pPr>
                          <w:r w:rsidRPr="0071768C">
                            <w:rPr>
                              <w:lang w:val="en-GB"/>
                            </w:rPr>
                            <w:t>Sketch Dimension</w:t>
                          </w:r>
                        </w:p>
                        <w:p w14:paraId="1E158726" w14:textId="77777777" w:rsidR="00700460" w:rsidRPr="0071768C" w:rsidRDefault="00700460" w:rsidP="00700460">
                          <w:pPr>
                            <w:pStyle w:val="Luettelokappale"/>
                            <w:numPr>
                              <w:ilvl w:val="0"/>
                              <w:numId w:val="2"/>
                            </w:numPr>
                            <w:rPr>
                              <w:lang w:val="en-GB"/>
                            </w:rPr>
                          </w:pPr>
                          <w:r w:rsidRPr="0071768C">
                            <w:rPr>
                              <w:lang w:val="en-GB"/>
                            </w:rPr>
                            <w:t>Revolve</w:t>
                          </w:r>
                        </w:p>
                        <w:p w14:paraId="3AEE7993" w14:textId="77777777" w:rsidR="00700460" w:rsidRPr="0071768C" w:rsidRDefault="00700460" w:rsidP="00700460">
                          <w:pPr>
                            <w:pStyle w:val="Luettelokappale"/>
                            <w:numPr>
                              <w:ilvl w:val="0"/>
                              <w:numId w:val="2"/>
                            </w:numPr>
                            <w:rPr>
                              <w:lang w:val="en-GB"/>
                            </w:rPr>
                          </w:pPr>
                          <w:r w:rsidRPr="0071768C">
                            <w:rPr>
                              <w:lang w:val="en-GB"/>
                            </w:rPr>
                            <w:t>Hole</w:t>
                          </w:r>
                        </w:p>
                        <w:p w14:paraId="69BAC74A" w14:textId="77777777" w:rsidR="00700460" w:rsidRPr="0071768C" w:rsidRDefault="00700460" w:rsidP="00700460">
                          <w:pPr>
                            <w:pStyle w:val="Luettelokappale"/>
                            <w:numPr>
                              <w:ilvl w:val="0"/>
                              <w:numId w:val="2"/>
                            </w:numPr>
                            <w:rPr>
                              <w:lang w:val="en-GB"/>
                            </w:rPr>
                          </w:pPr>
                          <w:r w:rsidRPr="0071768C">
                            <w:rPr>
                              <w:lang w:val="en-GB"/>
                            </w:rPr>
                            <w:t>Circular Pattern</w:t>
                          </w:r>
                        </w:p>
                      </w:tc>
                      <w:tc>
                        <w:tcPr>
                          <w:tcW w:w="3910" w:type="dxa"/>
                        </w:tcPr>
                        <w:p w14:paraId="3D7C63F5" w14:textId="77777777" w:rsidR="00700460" w:rsidRPr="0071768C" w:rsidRDefault="00700460" w:rsidP="00700460">
                          <w:pPr>
                            <w:keepNext/>
                            <w:jc w:val="center"/>
                          </w:pPr>
                          <w:r w:rsidRPr="0071768C">
                            <w:rPr>
                              <w:noProof/>
                            </w:rPr>
                            <w:drawing>
                              <wp:inline distT="0" distB="0" distL="0" distR="0" wp14:anchorId="61CC44E2" wp14:editId="2BE71FE1">
                                <wp:extent cx="1706880" cy="1944545"/>
                                <wp:effectExtent l="0" t="0" r="7620" b="0"/>
                                <wp:docPr id="78" name="Kuv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9114" cy="1969875"/>
                                        </a:xfrm>
                                        <a:prstGeom prst="rect">
                                          <a:avLst/>
                                        </a:prstGeom>
                                      </pic:spPr>
                                    </pic:pic>
                                  </a:graphicData>
                                </a:graphic>
                              </wp:inline>
                            </w:drawing>
                          </w:r>
                        </w:p>
                        <w:p w14:paraId="6813946E" w14:textId="77777777" w:rsidR="00700460" w:rsidRPr="0071768C" w:rsidRDefault="00700460" w:rsidP="00700460">
                          <w:pPr>
                            <w:pStyle w:val="Kuvaotsikko"/>
                            <w:jc w:val="center"/>
                          </w:pPr>
                          <w:r w:rsidRPr="0071768C">
                            <w:t>3D modelled Doorknob</w:t>
                          </w:r>
                        </w:p>
                      </w:tc>
                    </w:tr>
                  </w:tbl>
                  <w:p w14:paraId="2FFD9A8E" w14:textId="68D22B19" w:rsidR="00F06570" w:rsidRPr="0071768C" w:rsidRDefault="00167698" w:rsidP="005A0A27">
                    <w:pPr>
                      <w:pStyle w:val="Otsikko2"/>
                    </w:pPr>
                  </w:p>
                </w:sdtContent>
              </w:sdt>
            </w:sdtContent>
          </w:sdt>
        </w:tc>
      </w:tr>
      <w:tr w:rsidR="00F06570" w:rsidRPr="0071768C" w14:paraId="73A66DD5" w14:textId="77777777" w:rsidTr="006F3BE5">
        <w:tc>
          <w:tcPr>
            <w:tcW w:w="1751" w:type="dxa"/>
          </w:tcPr>
          <w:p w14:paraId="55F9D11D" w14:textId="275805C7" w:rsidR="00F06570" w:rsidRPr="0071768C" w:rsidRDefault="00027629" w:rsidP="005A0A27">
            <w:pPr>
              <w:pStyle w:val="Otsikko1"/>
            </w:pPr>
            <w:r w:rsidRPr="0071768C">
              <w:rPr>
                <w:lang w:bidi="fi-FI"/>
              </w:rPr>
              <w:t>Plane</w:t>
            </w:r>
          </w:p>
        </w:tc>
        <w:tc>
          <w:tcPr>
            <w:tcW w:w="447" w:type="dxa"/>
          </w:tcPr>
          <w:p w14:paraId="6BD82CDC" w14:textId="77777777" w:rsidR="00F06570" w:rsidRPr="0071768C" w:rsidRDefault="00F06570" w:rsidP="005A0A27"/>
        </w:tc>
        <w:tc>
          <w:tcPr>
            <w:tcW w:w="7548" w:type="dxa"/>
          </w:tcPr>
          <w:sdt>
            <w:sdtPr>
              <w:rPr>
                <w:i/>
                <w:iCs/>
                <w:color w:val="5E5E5E" w:themeColor="text2"/>
                <w:sz w:val="18"/>
                <w:szCs w:val="18"/>
              </w:rPr>
              <w:id w:val="-429896811"/>
              <w15:repeatingSection/>
            </w:sdtPr>
            <w:sdtEndPr/>
            <w:sdtContent>
              <w:sdt>
                <w:sdtPr>
                  <w:id w:val="-256293590"/>
                  <w:placeholder>
                    <w:docPart w:val="E8B387C9F7CD47AB98B4F8DCF79924A6"/>
                  </w:placeholder>
                  <w15:repeatingSectionItem/>
                </w:sdtPr>
                <w:sdtEndPr/>
                <w:sdtContent>
                  <w:p w14:paraId="5F3DE044" w14:textId="33C554AB" w:rsidR="00F06570" w:rsidRPr="0071768C" w:rsidRDefault="004B40B9" w:rsidP="004B40B9">
                    <w:r w:rsidRPr="0071768C">
                      <w:rPr>
                        <w:b/>
                        <w:bCs/>
                        <w:noProof/>
                      </w:rPr>
                      <w:drawing>
                        <wp:anchor distT="0" distB="0" distL="114300" distR="114300" simplePos="0" relativeHeight="251658246" behindDoc="0" locked="0" layoutInCell="1" allowOverlap="1" wp14:anchorId="03E9B1AD" wp14:editId="3751E814">
                          <wp:simplePos x="0" y="0"/>
                          <wp:positionH relativeFrom="column">
                            <wp:posOffset>3181350</wp:posOffset>
                          </wp:positionH>
                          <wp:positionV relativeFrom="paragraph">
                            <wp:posOffset>-14605</wp:posOffset>
                          </wp:positionV>
                          <wp:extent cx="276225" cy="276225"/>
                          <wp:effectExtent l="0" t="0" r="9525" b="9525"/>
                          <wp:wrapNone/>
                          <wp:docPr id="76"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68C">
                      <w:rPr>
                        <w:b/>
                        <w:bCs/>
                      </w:rPr>
                      <w:t xml:space="preserve">Select </w:t>
                    </w:r>
                    <w:r w:rsidRPr="0071768C">
                      <w:rPr>
                        <w:b/>
                        <w:bCs/>
                        <w:i/>
                        <w:iCs/>
                      </w:rPr>
                      <w:t>front view</w:t>
                    </w:r>
                    <w:r w:rsidRPr="0071768C">
                      <w:t xml:space="preserve"> from the </w:t>
                    </w:r>
                    <w:r w:rsidRPr="0071768C">
                      <w:rPr>
                        <w:i/>
                        <w:iCs/>
                      </w:rPr>
                      <w:t>view cube</w:t>
                    </w:r>
                    <w:r w:rsidRPr="0071768C">
                      <w:t xml:space="preserve"> and </w:t>
                    </w:r>
                    <w:r w:rsidRPr="0071768C">
                      <w:rPr>
                        <w:b/>
                        <w:bCs/>
                      </w:rPr>
                      <w:t xml:space="preserve">click </w:t>
                    </w:r>
                    <w:r w:rsidRPr="0071768C">
                      <w:rPr>
                        <w:b/>
                        <w:bCs/>
                        <w:i/>
                        <w:iCs/>
                      </w:rPr>
                      <w:t>Create Sketch</w:t>
                    </w:r>
                    <w:r w:rsidRPr="0071768C">
                      <w:rPr>
                        <w:i/>
                        <w:iCs/>
                      </w:rPr>
                      <w:t xml:space="preserve">             </w:t>
                    </w:r>
                    <w:r w:rsidRPr="0071768C">
                      <w:t xml:space="preserve">icon and then </w:t>
                    </w:r>
                    <w:r w:rsidRPr="0071768C">
                      <w:rPr>
                        <w:b/>
                        <w:bCs/>
                      </w:rPr>
                      <w:t xml:space="preserve">select </w:t>
                    </w:r>
                    <w:r w:rsidRPr="0071768C">
                      <w:rPr>
                        <w:b/>
                        <w:bCs/>
                        <w:i/>
                        <w:iCs/>
                      </w:rPr>
                      <w:t>YZ Plane or XY Plane</w:t>
                    </w:r>
                    <w:r w:rsidRPr="0071768C">
                      <w:rPr>
                        <w:i/>
                        <w:iCs/>
                      </w:rPr>
                      <w:t xml:space="preserve"> </w:t>
                    </w:r>
                    <w:r w:rsidRPr="0071768C">
                      <w:t>for the sketch.</w:t>
                    </w:r>
                  </w:p>
                </w:sdtContent>
              </w:sdt>
              <w:sdt>
                <w:sdtPr>
                  <w:rPr>
                    <w:i/>
                    <w:iCs/>
                    <w:color w:val="5E5E5E" w:themeColor="text2"/>
                    <w:sz w:val="18"/>
                    <w:szCs w:val="18"/>
                  </w:rPr>
                  <w:id w:val="-966042837"/>
                  <w:placeholder>
                    <w:docPart w:val="718A1BDE5C124DC18A3C877F0BE711CB"/>
                  </w:placeholder>
                  <w15:repeatingSectionItem/>
                </w:sdtPr>
                <w:sdtEndPr/>
                <w:sdtContent>
                  <w:p w14:paraId="0EAD277E" w14:textId="1704775C" w:rsidR="00977E6F" w:rsidRPr="0071768C" w:rsidRDefault="003F3B73" w:rsidP="00977E6F">
                    <w:pPr>
                      <w:keepNext/>
                      <w:jc w:val="center"/>
                    </w:pPr>
                    <w:r w:rsidRPr="0071768C">
                      <w:rPr>
                        <w:noProof/>
                      </w:rPr>
                      <w:drawing>
                        <wp:inline distT="0" distB="0" distL="0" distR="0" wp14:anchorId="03078E43" wp14:editId="4CC0A81A">
                          <wp:extent cx="4183380" cy="2289553"/>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1673" cy="2299565"/>
                                  </a:xfrm>
                                  <a:prstGeom prst="rect">
                                    <a:avLst/>
                                  </a:prstGeom>
                                  <a:noFill/>
                                  <a:ln>
                                    <a:noFill/>
                                  </a:ln>
                                </pic:spPr>
                              </pic:pic>
                            </a:graphicData>
                          </a:graphic>
                        </wp:inline>
                      </w:drawing>
                    </w:r>
                  </w:p>
                  <w:p w14:paraId="3D6C0271" w14:textId="13060810" w:rsidR="00F06570" w:rsidRPr="0071768C" w:rsidRDefault="00977E6F" w:rsidP="00B97812">
                    <w:pPr>
                      <w:pStyle w:val="Kuvaotsikko"/>
                      <w:jc w:val="center"/>
                    </w:pPr>
                    <w:r w:rsidRPr="0071768C">
                      <w:t>Default Planes and the View Cube</w:t>
                    </w:r>
                  </w:p>
                </w:sdtContent>
              </w:sdt>
            </w:sdtContent>
          </w:sdt>
        </w:tc>
      </w:tr>
      <w:tr w:rsidR="00F06570" w:rsidRPr="0071768C" w14:paraId="132EB9A0" w14:textId="77777777" w:rsidTr="006F3BE5">
        <w:tc>
          <w:tcPr>
            <w:tcW w:w="1751" w:type="dxa"/>
          </w:tcPr>
          <w:p w14:paraId="52D07AD7" w14:textId="41DB630D" w:rsidR="00F06570" w:rsidRPr="0071768C" w:rsidRDefault="00441495" w:rsidP="005A0A27">
            <w:pPr>
              <w:pStyle w:val="Otsikko1"/>
              <w:rPr>
                <w:lang w:bidi="fi-FI"/>
              </w:rPr>
            </w:pPr>
            <w:r w:rsidRPr="0071768C">
              <w:rPr>
                <w:lang w:bidi="fi-FI"/>
              </w:rPr>
              <w:t>Lines</w:t>
            </w:r>
          </w:p>
        </w:tc>
        <w:tc>
          <w:tcPr>
            <w:tcW w:w="447" w:type="dxa"/>
          </w:tcPr>
          <w:p w14:paraId="23056AB1" w14:textId="77777777" w:rsidR="00F06570" w:rsidRPr="0071768C" w:rsidRDefault="00F06570" w:rsidP="005A0A27"/>
        </w:tc>
        <w:tc>
          <w:tcPr>
            <w:tcW w:w="7548" w:type="dxa"/>
          </w:tcPr>
          <w:sdt>
            <w:sdtPr>
              <w:rPr>
                <w:i/>
                <w:iCs/>
                <w:color w:val="5E5E5E" w:themeColor="text2"/>
                <w:sz w:val="18"/>
                <w:szCs w:val="18"/>
              </w:rPr>
              <w:id w:val="110177215"/>
              <w15:repeatingSection/>
            </w:sdtPr>
            <w:sdtEndPr/>
            <w:sdtContent>
              <w:sdt>
                <w:sdtPr>
                  <w:id w:val="-1906598044"/>
                  <w:placeholder>
                    <w:docPart w:val="1B144AA544604D6596893FAE962BB989"/>
                  </w:placeholder>
                  <w15:repeatingSectionItem/>
                </w:sdtPr>
                <w:sdtEndPr/>
                <w:sdtContent>
                  <w:p w14:paraId="21DAC0F3" w14:textId="7B23BFA0" w:rsidR="00F06570" w:rsidRPr="0071768C" w:rsidRDefault="00C94DD9" w:rsidP="005A0A27">
                    <w:r w:rsidRPr="0071768C">
                      <w:rPr>
                        <w:b/>
                        <w:bCs/>
                        <w:noProof/>
                      </w:rPr>
                      <w:drawing>
                        <wp:anchor distT="0" distB="0" distL="114300" distR="114300" simplePos="0" relativeHeight="251658250" behindDoc="0" locked="0" layoutInCell="1" allowOverlap="1" wp14:anchorId="63F37521" wp14:editId="0228ED1C">
                          <wp:simplePos x="0" y="0"/>
                          <wp:positionH relativeFrom="column">
                            <wp:posOffset>3077210</wp:posOffset>
                          </wp:positionH>
                          <wp:positionV relativeFrom="paragraph">
                            <wp:posOffset>641985</wp:posOffset>
                          </wp:positionV>
                          <wp:extent cx="276225" cy="276225"/>
                          <wp:effectExtent l="0" t="0" r="9525" b="0"/>
                          <wp:wrapNone/>
                          <wp:docPr id="88"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A72" w:rsidRPr="0071768C">
                      <w:rPr>
                        <w:b/>
                        <w:bCs/>
                        <w:noProof/>
                      </w:rPr>
                      <w:drawing>
                        <wp:anchor distT="0" distB="0" distL="114300" distR="114300" simplePos="0" relativeHeight="251658249" behindDoc="0" locked="0" layoutInCell="1" allowOverlap="1" wp14:anchorId="1C74147A" wp14:editId="759D8273">
                          <wp:simplePos x="0" y="0"/>
                          <wp:positionH relativeFrom="column">
                            <wp:posOffset>4133850</wp:posOffset>
                          </wp:positionH>
                          <wp:positionV relativeFrom="paragraph">
                            <wp:posOffset>186690</wp:posOffset>
                          </wp:positionV>
                          <wp:extent cx="276225" cy="276225"/>
                          <wp:effectExtent l="0" t="0" r="9525" b="9525"/>
                          <wp:wrapNone/>
                          <wp:docPr id="85"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A72" w:rsidRPr="0071768C">
                      <w:rPr>
                        <w:b/>
                        <w:bCs/>
                        <w:noProof/>
                      </w:rPr>
                      <w:drawing>
                        <wp:anchor distT="0" distB="0" distL="114300" distR="114300" simplePos="0" relativeHeight="251658247" behindDoc="0" locked="0" layoutInCell="1" allowOverlap="1" wp14:anchorId="05EC5765" wp14:editId="3BA17FA4">
                          <wp:simplePos x="0" y="0"/>
                          <wp:positionH relativeFrom="column">
                            <wp:posOffset>3105150</wp:posOffset>
                          </wp:positionH>
                          <wp:positionV relativeFrom="paragraph">
                            <wp:posOffset>158115</wp:posOffset>
                          </wp:positionV>
                          <wp:extent cx="276225" cy="276225"/>
                          <wp:effectExtent l="0" t="0" r="9525" b="0"/>
                          <wp:wrapNone/>
                          <wp:docPr id="79"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2379" w:rsidRPr="0071768C">
                      <w:rPr>
                        <w:b/>
                        <w:bCs/>
                        <w:noProof/>
                      </w:rPr>
                      <w:drawing>
                        <wp:anchor distT="0" distB="0" distL="114300" distR="114300" simplePos="0" relativeHeight="251658248" behindDoc="0" locked="0" layoutInCell="1" allowOverlap="1" wp14:anchorId="417F8BDE" wp14:editId="4ECDD3F7">
                          <wp:simplePos x="0" y="0"/>
                          <wp:positionH relativeFrom="column">
                            <wp:posOffset>657225</wp:posOffset>
                          </wp:positionH>
                          <wp:positionV relativeFrom="paragraph">
                            <wp:posOffset>369570</wp:posOffset>
                          </wp:positionV>
                          <wp:extent cx="276225" cy="276225"/>
                          <wp:effectExtent l="0" t="0" r="9525" b="9525"/>
                          <wp:wrapNone/>
                          <wp:docPr id="8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2379" w:rsidRPr="0071768C">
                      <w:t xml:space="preserve">The </w:t>
                    </w:r>
                    <w:r w:rsidR="00922379" w:rsidRPr="0071768C">
                      <w:rPr>
                        <w:i/>
                        <w:iCs/>
                      </w:rPr>
                      <w:t>sketch</w:t>
                    </w:r>
                    <w:r w:rsidR="00922379" w:rsidRPr="0071768C">
                      <w:t xml:space="preserve"> for the cross-section of a doorknob can be drawn easily with couple of lines. This tutorial demonstrates the use of three of the line tools: </w:t>
                    </w:r>
                    <w:r w:rsidR="00922379" w:rsidRPr="0071768C">
                      <w:rPr>
                        <w:i/>
                        <w:iCs/>
                      </w:rPr>
                      <w:t xml:space="preserve">Line             , 3-Point Arc   </w:t>
                    </w:r>
                    <w:r w:rsidR="00922379" w:rsidRPr="0071768C">
                      <w:t xml:space="preserve">           and </w:t>
                    </w:r>
                    <w:r w:rsidR="00922379" w:rsidRPr="0071768C">
                      <w:rPr>
                        <w:i/>
                        <w:iCs/>
                      </w:rPr>
                      <w:t xml:space="preserve">Conic Curve              </w:t>
                    </w:r>
                    <w:r w:rsidR="00922379" w:rsidRPr="0071768C">
                      <w:t xml:space="preserve">. Example photo of the </w:t>
                    </w:r>
                    <w:r w:rsidR="00922379" w:rsidRPr="0071768C">
                      <w:rPr>
                        <w:i/>
                        <w:iCs/>
                      </w:rPr>
                      <w:t>sketch</w:t>
                    </w:r>
                    <w:r w:rsidR="00922379" w:rsidRPr="0071768C">
                      <w:t xml:space="preserve"> is located underneath. </w:t>
                    </w:r>
                  </w:p>
                </w:sdtContent>
              </w:sdt>
              <w:sdt>
                <w:sdtPr>
                  <w:id w:val="752250561"/>
                  <w:placeholder>
                    <w:docPart w:val="21B7574FEE274619ABF97573C75516D5"/>
                  </w:placeholder>
                  <w15:repeatingSectionItem/>
                </w:sdtPr>
                <w:sdtEndPr/>
                <w:sdtContent>
                  <w:p w14:paraId="6028EA0A" w14:textId="262606CB" w:rsidR="00F06570" w:rsidRPr="0071768C" w:rsidRDefault="00F22D78" w:rsidP="005A0A27">
                    <w:r w:rsidRPr="0071768C">
                      <w:rPr>
                        <w:b/>
                        <w:bCs/>
                      </w:rPr>
                      <w:t xml:space="preserve">First draw straight </w:t>
                    </w:r>
                    <w:r w:rsidRPr="0071768C">
                      <w:rPr>
                        <w:b/>
                        <w:bCs/>
                        <w:i/>
                        <w:iCs/>
                      </w:rPr>
                      <w:t>horizontal</w:t>
                    </w:r>
                    <w:r w:rsidRPr="0071768C">
                      <w:rPr>
                        <w:b/>
                        <w:bCs/>
                      </w:rPr>
                      <w:t xml:space="preserve"> and </w:t>
                    </w:r>
                    <w:r w:rsidRPr="0071768C">
                      <w:rPr>
                        <w:b/>
                        <w:bCs/>
                        <w:i/>
                        <w:iCs/>
                      </w:rPr>
                      <w:t>vertical lines using Line              tool</w:t>
                    </w:r>
                    <w:r w:rsidRPr="0071768C">
                      <w:t xml:space="preserve">. </w:t>
                    </w:r>
                  </w:p>
                </w:sdtContent>
              </w:sdt>
              <w:sdt>
                <w:sdtPr>
                  <w:id w:val="1789933309"/>
                  <w:placeholder>
                    <w:docPart w:val="94DD9B1C1BF546EBAA20C07FC08DB2A9"/>
                  </w:placeholder>
                  <w15:repeatingSectionItem/>
                </w:sdtPr>
                <w:sdtEndPr/>
                <w:sdtContent>
                  <w:p w14:paraId="092A75BE" w14:textId="04D623BF" w:rsidR="00C94DD9" w:rsidRPr="0071768C" w:rsidRDefault="009212A8" w:rsidP="005A0A27">
                    <w:pPr>
                      <w:rPr>
                        <w:b/>
                        <w:bCs/>
                      </w:rPr>
                    </w:pPr>
                    <w:r w:rsidRPr="0071768C">
                      <w:rPr>
                        <w:b/>
                        <w:bCs/>
                      </w:rPr>
                      <w:t>Then draw the other lines using Conic Curves and 3-Point Arcs.</w:t>
                    </w:r>
                  </w:p>
                </w:sdtContent>
              </w:sdt>
              <w:sdt>
                <w:sdtPr>
                  <w:id w:val="124203507"/>
                  <w:placeholder>
                    <w:docPart w:val="72DC945204724645BE62F15F178BD2F2"/>
                  </w:placeholder>
                  <w15:repeatingSectionItem/>
                </w:sdtPr>
                <w:sdtEndPr/>
                <w:sdtContent>
                  <w:p w14:paraId="40E41A96" w14:textId="329B248E" w:rsidR="009212A8" w:rsidRPr="0071768C" w:rsidRDefault="00EA69FD" w:rsidP="005A0A27">
                    <w:r w:rsidRPr="0071768C">
                      <w:rPr>
                        <w:b/>
                        <w:bCs/>
                        <w:noProof/>
                      </w:rPr>
                      <w:drawing>
                        <wp:anchor distT="0" distB="0" distL="114300" distR="114300" simplePos="0" relativeHeight="251658252" behindDoc="0" locked="0" layoutInCell="1" allowOverlap="1" wp14:anchorId="006E4D9E" wp14:editId="4D22BE38">
                          <wp:simplePos x="0" y="0"/>
                          <wp:positionH relativeFrom="column">
                            <wp:posOffset>745490</wp:posOffset>
                          </wp:positionH>
                          <wp:positionV relativeFrom="paragraph">
                            <wp:posOffset>-65405</wp:posOffset>
                          </wp:positionV>
                          <wp:extent cx="276225" cy="276225"/>
                          <wp:effectExtent l="0" t="0" r="9525" b="9525"/>
                          <wp:wrapNone/>
                          <wp:docPr id="89"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658" w:rsidRPr="0071768C">
                      <w:rPr>
                        <w:i/>
                        <w:iCs/>
                      </w:rPr>
                      <w:t xml:space="preserve">Conic Curves              </w:t>
                    </w:r>
                    <w:r w:rsidR="00BA3658" w:rsidRPr="0071768C">
                      <w:t>are drawn by selecting three points. First two points determines start and end points for the line. Then place vertex point to modify the curve for the line.</w:t>
                    </w:r>
                  </w:p>
                </w:sdtContent>
              </w:sdt>
              <w:sdt>
                <w:sdtPr>
                  <w:id w:val="265971241"/>
                  <w:placeholder>
                    <w:docPart w:val="D37E1B0CFE974093B1535895EF148749"/>
                  </w:placeholder>
                  <w15:repeatingSectionItem/>
                </w:sdtPr>
                <w:sdtEndPr/>
                <w:sdtContent>
                  <w:p w14:paraId="4C1B789F" w14:textId="6FB5F594" w:rsidR="00D4300B" w:rsidRPr="0071768C" w:rsidRDefault="000F78E2" w:rsidP="005A0A27">
                    <w:r w:rsidRPr="0071768C">
                      <w:rPr>
                        <w:b/>
                        <w:bCs/>
                        <w:noProof/>
                      </w:rPr>
                      <w:drawing>
                        <wp:anchor distT="0" distB="0" distL="114300" distR="114300" simplePos="0" relativeHeight="251658253" behindDoc="0" locked="0" layoutInCell="1" allowOverlap="1" wp14:anchorId="0375E332" wp14:editId="2FF301CC">
                          <wp:simplePos x="0" y="0"/>
                          <wp:positionH relativeFrom="column">
                            <wp:posOffset>646430</wp:posOffset>
                          </wp:positionH>
                          <wp:positionV relativeFrom="paragraph">
                            <wp:posOffset>-88265</wp:posOffset>
                          </wp:positionV>
                          <wp:extent cx="276225" cy="276225"/>
                          <wp:effectExtent l="0" t="0" r="9525" b="9525"/>
                          <wp:wrapNone/>
                          <wp:docPr id="90"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0B" w:rsidRPr="0071768C">
                      <w:rPr>
                        <w:i/>
                        <w:iCs/>
                      </w:rPr>
                      <w:t>3-Point Arc             works essentially like the Conic Curve but maintains a circular shape</w:t>
                    </w:r>
                    <w:r w:rsidR="00D4300B" w:rsidRPr="0071768C">
                      <w:t>. Select beginning, end point and then adjust arc.</w:t>
                    </w:r>
                  </w:p>
                </w:sdtContent>
              </w:sdt>
              <w:sdt>
                <w:sdtPr>
                  <w:rPr>
                    <w:i/>
                    <w:iCs/>
                    <w:color w:val="5E5E5E" w:themeColor="text2"/>
                    <w:sz w:val="18"/>
                    <w:szCs w:val="18"/>
                  </w:rPr>
                  <w:id w:val="1228421830"/>
                  <w:placeholder>
                    <w:docPart w:val="0B22B8DEF4274D2DA6757BDD1A3AD551"/>
                  </w:placeholder>
                  <w15:repeatingSectionItem/>
                </w:sdtPr>
                <w:sdtEndPr/>
                <w:sdtContent>
                  <w:p w14:paraId="6E60B402" w14:textId="77777777" w:rsidR="0071768C" w:rsidRPr="0071768C" w:rsidRDefault="00DC519D" w:rsidP="0071768C">
                    <w:pPr>
                      <w:keepNext/>
                      <w:jc w:val="center"/>
                    </w:pPr>
                    <w:r w:rsidRPr="0071768C">
                      <w:object w:dxaOrig="7005" w:dyaOrig="7440" w14:anchorId="4C9EB376">
                        <v:shape id="_x0000_i1028" type="#_x0000_t75" style="width:231.5pt;height:245.9pt" o:ole="">
                          <v:imagedata r:id="rId35" o:title=""/>
                        </v:shape>
                        <o:OLEObject Type="Embed" ProgID="PBrush" ShapeID="_x0000_i1028" DrawAspect="Content" ObjectID="_1637576370" r:id="rId36"/>
                      </w:object>
                    </w:r>
                  </w:p>
                  <w:p w14:paraId="5EBCFC7A" w14:textId="3058355F" w:rsidR="00F06570" w:rsidRPr="0071768C" w:rsidRDefault="0071768C" w:rsidP="0071768C">
                    <w:pPr>
                      <w:pStyle w:val="Kuvaotsikko"/>
                      <w:jc w:val="center"/>
                    </w:pPr>
                    <w:r w:rsidRPr="0071768C">
                      <w:t>The result after drawing the lines</w:t>
                    </w:r>
                  </w:p>
                </w:sdtContent>
              </w:sdt>
            </w:sdtContent>
          </w:sdt>
        </w:tc>
      </w:tr>
      <w:tr w:rsidR="00AA2367" w:rsidRPr="0071768C" w14:paraId="4E03AC76" w14:textId="77777777" w:rsidTr="006F3BE5">
        <w:tc>
          <w:tcPr>
            <w:tcW w:w="1751" w:type="dxa"/>
          </w:tcPr>
          <w:p w14:paraId="0293F8C9" w14:textId="5B61A211" w:rsidR="00AA2367" w:rsidRPr="0071768C" w:rsidRDefault="00AA2367" w:rsidP="00AA2367">
            <w:pPr>
              <w:pStyle w:val="Otsikko1"/>
              <w:rPr>
                <w:lang w:bidi="fi-FI"/>
              </w:rPr>
            </w:pPr>
            <w:r>
              <w:lastRenderedPageBreak/>
              <w:t xml:space="preserve">Sketch dimension </w:t>
            </w:r>
          </w:p>
        </w:tc>
        <w:tc>
          <w:tcPr>
            <w:tcW w:w="447" w:type="dxa"/>
          </w:tcPr>
          <w:p w14:paraId="01BBD957" w14:textId="77777777" w:rsidR="00AA2367" w:rsidRPr="0071768C" w:rsidRDefault="00AA2367" w:rsidP="00AA2367"/>
        </w:tc>
        <w:tc>
          <w:tcPr>
            <w:tcW w:w="7548" w:type="dxa"/>
          </w:tcPr>
          <w:sdt>
            <w:sdtPr>
              <w:rPr>
                <w:i/>
                <w:iCs/>
                <w:color w:val="5E5E5E" w:themeColor="text2"/>
                <w:sz w:val="18"/>
                <w:szCs w:val="18"/>
              </w:rPr>
              <w:id w:val="46964456"/>
              <w15:repeatingSection/>
            </w:sdtPr>
            <w:sdtEndPr/>
            <w:sdtContent>
              <w:sdt>
                <w:sdtPr>
                  <w:id w:val="-1923479005"/>
                  <w:placeholder>
                    <w:docPart w:val="971C1FE9983549839921F9292010FC85"/>
                  </w:placeholder>
                  <w15:repeatingSectionItem/>
                </w:sdtPr>
                <w:sdtEndPr/>
                <w:sdtContent>
                  <w:p w14:paraId="1E8D996E" w14:textId="2CA3563C" w:rsidR="00AA2367" w:rsidRPr="00093ABB" w:rsidRDefault="00093ABB" w:rsidP="00AA2367">
                    <w:r w:rsidRPr="0035196F">
                      <w:rPr>
                        <w:b/>
                        <w:bCs/>
                        <w:noProof/>
                      </w:rPr>
                      <w:drawing>
                        <wp:anchor distT="0" distB="0" distL="114300" distR="114300" simplePos="0" relativeHeight="251658254" behindDoc="0" locked="0" layoutInCell="1" allowOverlap="1" wp14:anchorId="3BAD8A0B" wp14:editId="11301929">
                          <wp:simplePos x="0" y="0"/>
                          <wp:positionH relativeFrom="column">
                            <wp:posOffset>1428750</wp:posOffset>
                          </wp:positionH>
                          <wp:positionV relativeFrom="paragraph">
                            <wp:posOffset>-62865</wp:posOffset>
                          </wp:positionV>
                          <wp:extent cx="276225" cy="276225"/>
                          <wp:effectExtent l="0" t="0" r="9525" b="9525"/>
                          <wp:wrapNone/>
                          <wp:docPr id="92"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With the </w:t>
                    </w:r>
                    <w:r w:rsidRPr="005F669B">
                      <w:rPr>
                        <w:i/>
                        <w:iCs/>
                      </w:rPr>
                      <w:t>Sketch Dimension</w:t>
                    </w:r>
                    <w:r>
                      <w:rPr>
                        <w:i/>
                        <w:iCs/>
                      </w:rPr>
                      <w:t xml:space="preserve">           </w:t>
                    </w:r>
                    <w:r>
                      <w:t xml:space="preserve">  tool, points can be measured and locked to a specific length. </w:t>
                    </w:r>
                    <w:r w:rsidRPr="00BB1044">
                      <w:rPr>
                        <w:b/>
                        <w:bCs/>
                      </w:rPr>
                      <w:t>Use it to lock vertical and horizontal line lengths.</w:t>
                    </w:r>
                    <w:r>
                      <w:t xml:space="preserve"> In the example photo below, vertical and horizontal lines have been locked with the dimension tool and their length is visible and can be changed. Modifying something in the project will not affect the length of these lines anymore. </w:t>
                    </w:r>
                    <w:r w:rsidRPr="00BC219B">
                      <w:rPr>
                        <w:b/>
                        <w:bCs/>
                      </w:rPr>
                      <w:t xml:space="preserve">Finish the </w:t>
                    </w:r>
                    <w:r w:rsidRPr="00991F0E">
                      <w:rPr>
                        <w:b/>
                        <w:bCs/>
                        <w:i/>
                        <w:iCs/>
                      </w:rPr>
                      <w:t>sketch</w:t>
                    </w:r>
                    <w:r w:rsidRPr="00BC219B">
                      <w:rPr>
                        <w:b/>
                        <w:bCs/>
                      </w:rPr>
                      <w:t xml:space="preserve"> by pressing </w:t>
                    </w:r>
                    <w:r w:rsidRPr="00991F0E">
                      <w:rPr>
                        <w:b/>
                        <w:bCs/>
                        <w:i/>
                        <w:iCs/>
                      </w:rPr>
                      <w:t>OK</w:t>
                    </w:r>
                    <w:r>
                      <w:t xml:space="preserve"> from the </w:t>
                    </w:r>
                    <w:r w:rsidRPr="00B437A2">
                      <w:rPr>
                        <w:i/>
                        <w:iCs/>
                      </w:rPr>
                      <w:t>sketch palette</w:t>
                    </w:r>
                    <w:r>
                      <w:t xml:space="preserve"> menu.</w:t>
                    </w:r>
                  </w:p>
                </w:sdtContent>
              </w:sdt>
              <w:sdt>
                <w:sdtPr>
                  <w:rPr>
                    <w:rFonts w:asciiTheme="minorHAnsi" w:eastAsiaTheme="minorEastAsia" w:hAnsiTheme="minorHAnsi" w:cstheme="minorBidi"/>
                    <w:b w:val="0"/>
                    <w:bCs w:val="0"/>
                    <w:i/>
                    <w:iCs/>
                    <w:caps w:val="0"/>
                    <w:color w:val="5E5E5E" w:themeColor="text2"/>
                    <w:sz w:val="18"/>
                    <w:szCs w:val="18"/>
                    <w14:ligatures w14:val="none"/>
                  </w:rPr>
                  <w:id w:val="570857833"/>
                  <w:placeholder>
                    <w:docPart w:val="FE8EF9BB037245FEBC6705FF640EB944"/>
                  </w:placeholder>
                  <w15:repeatingSectionItem/>
                </w:sdtPr>
                <w:sdtEndPr/>
                <w:sdtContent>
                  <w:p w14:paraId="54D1534F" w14:textId="77777777" w:rsidR="00A25902" w:rsidRDefault="006A0EAB" w:rsidP="00A25902">
                    <w:pPr>
                      <w:pStyle w:val="Otsikko2"/>
                      <w:jc w:val="center"/>
                    </w:pPr>
                    <w:r>
                      <w:rPr>
                        <w:noProof/>
                      </w:rPr>
                      <w:drawing>
                        <wp:inline distT="0" distB="0" distL="0" distR="0" wp14:anchorId="349A8154" wp14:editId="00C66AA1">
                          <wp:extent cx="1882140" cy="3177015"/>
                          <wp:effectExtent l="0" t="0" r="3810" b="4445"/>
                          <wp:docPr id="64" name="Kuv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4341" cy="3214489"/>
                                  </a:xfrm>
                                  <a:prstGeom prst="rect">
                                    <a:avLst/>
                                  </a:prstGeom>
                                </pic:spPr>
                              </pic:pic>
                            </a:graphicData>
                          </a:graphic>
                        </wp:inline>
                      </w:drawing>
                    </w:r>
                  </w:p>
                  <w:p w14:paraId="78E793EF" w14:textId="7E1E4E2C" w:rsidR="00AA2367" w:rsidRPr="0071768C" w:rsidRDefault="00A25902" w:rsidP="00A25902">
                    <w:pPr>
                      <w:pStyle w:val="Kuvaotsikko"/>
                      <w:jc w:val="center"/>
                    </w:pPr>
                    <w:r w:rsidRPr="00C45ACD">
                      <w:t>Dimension tool used between horizontal points and vertical points</w:t>
                    </w:r>
                  </w:p>
                </w:sdtContent>
              </w:sdt>
            </w:sdtContent>
          </w:sdt>
          <w:p w14:paraId="67233DB8" w14:textId="77777777" w:rsidR="00AA2367" w:rsidRPr="0071768C" w:rsidRDefault="00AA2367" w:rsidP="00AA2367">
            <w:pPr>
              <w:pStyle w:val="Otsikko2"/>
            </w:pPr>
          </w:p>
        </w:tc>
      </w:tr>
      <w:tr w:rsidR="00AA2367" w:rsidRPr="0071768C" w14:paraId="7625B4ED" w14:textId="77777777" w:rsidTr="006F3BE5">
        <w:tc>
          <w:tcPr>
            <w:tcW w:w="1751" w:type="dxa"/>
          </w:tcPr>
          <w:p w14:paraId="7DFC04ED" w14:textId="6B9D1BDD" w:rsidR="00AA2367" w:rsidRPr="0071768C" w:rsidRDefault="0071225B" w:rsidP="00AA2367">
            <w:pPr>
              <w:pStyle w:val="Otsikko1"/>
              <w:rPr>
                <w:lang w:bidi="fi-FI"/>
              </w:rPr>
            </w:pPr>
            <w:r>
              <w:lastRenderedPageBreak/>
              <w:t>Revolve</w:t>
            </w:r>
          </w:p>
        </w:tc>
        <w:tc>
          <w:tcPr>
            <w:tcW w:w="447" w:type="dxa"/>
          </w:tcPr>
          <w:p w14:paraId="4856050A" w14:textId="77777777" w:rsidR="00AA2367" w:rsidRPr="0071768C" w:rsidRDefault="00AA2367" w:rsidP="00AA2367"/>
        </w:tc>
        <w:tc>
          <w:tcPr>
            <w:tcW w:w="7548" w:type="dxa"/>
          </w:tcPr>
          <w:sdt>
            <w:sdtPr>
              <w:rPr>
                <w:rFonts w:asciiTheme="majorHAnsi" w:eastAsiaTheme="majorEastAsia" w:hAnsiTheme="majorHAnsi" w:cstheme="majorBidi"/>
                <w:b/>
                <w:bCs/>
                <w:caps/>
                <w:color w:val="404040" w:themeColor="text1" w:themeTint="BF"/>
                <w14:ligatures w14:val="standardContextual"/>
              </w:rPr>
              <w:id w:val="-1372921470"/>
              <w15:repeatingSection/>
            </w:sdtPr>
            <w:sdtEndPr/>
            <w:sdtContent>
              <w:sdt>
                <w:sdtPr>
                  <w:id w:val="-1808084295"/>
                  <w:placeholder>
                    <w:docPart w:val="A555CE24EFA74F10A802809D884D91CD"/>
                  </w:placeholder>
                  <w15:repeatingSectionItem/>
                </w:sdtPr>
                <w:sdtEndPr/>
                <w:sdtContent>
                  <w:p w14:paraId="16DD8B9E" w14:textId="7594C6D6" w:rsidR="00AA2367" w:rsidRPr="0071768C" w:rsidRDefault="00476853" w:rsidP="00AA2367">
                    <w:r w:rsidRPr="00D809BF">
                      <w:rPr>
                        <w:b/>
                        <w:bCs/>
                        <w:noProof/>
                      </w:rPr>
                      <w:drawing>
                        <wp:anchor distT="0" distB="0" distL="114300" distR="114300" simplePos="0" relativeHeight="251658255" behindDoc="0" locked="0" layoutInCell="1" allowOverlap="1" wp14:anchorId="4DDCD358" wp14:editId="27C80D94">
                          <wp:simplePos x="0" y="0"/>
                          <wp:positionH relativeFrom="column">
                            <wp:posOffset>2657475</wp:posOffset>
                          </wp:positionH>
                          <wp:positionV relativeFrom="paragraph">
                            <wp:posOffset>-31115</wp:posOffset>
                          </wp:positionV>
                          <wp:extent cx="276225" cy="276225"/>
                          <wp:effectExtent l="0" t="0" r="9525" b="9525"/>
                          <wp:wrapNone/>
                          <wp:docPr id="93"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9BF">
                      <w:rPr>
                        <w:b/>
                        <w:bCs/>
                      </w:rPr>
                      <w:t xml:space="preserve">Revolve the sketch into a 3D object using </w:t>
                    </w:r>
                    <w:r w:rsidRPr="00D809BF">
                      <w:rPr>
                        <w:b/>
                        <w:bCs/>
                        <w:i/>
                        <w:iCs/>
                      </w:rPr>
                      <w:t xml:space="preserve">Revolve      </w:t>
                    </w:r>
                    <w:r w:rsidRPr="00D809BF">
                      <w:rPr>
                        <w:b/>
                        <w:bCs/>
                      </w:rPr>
                      <w:t xml:space="preserve">         tool</w:t>
                    </w:r>
                    <w:r>
                      <w:t>. The tool</w:t>
                    </w:r>
                    <w:r w:rsidRPr="000411B1">
                      <w:t xml:space="preserve"> can be found in the toolbar at the top of the view, in the </w:t>
                    </w:r>
                    <w:r w:rsidRPr="00DD234F">
                      <w:rPr>
                        <w:i/>
                        <w:iCs/>
                      </w:rPr>
                      <w:t>solid</w:t>
                    </w:r>
                    <w:r>
                      <w:t xml:space="preserve"> </w:t>
                    </w:r>
                    <w:r w:rsidRPr="000411B1">
                      <w:t>tab</w:t>
                    </w:r>
                    <w:r>
                      <w:t xml:space="preserve">. </w:t>
                    </w:r>
                    <w:r w:rsidRPr="00587ABE">
                      <w:rPr>
                        <w:b/>
                        <w:bCs/>
                      </w:rPr>
                      <w:t>Then select the sketch</w:t>
                    </w:r>
                    <w:r>
                      <w:t xml:space="preserve"> made in the previous step as the profile. </w:t>
                    </w:r>
                    <w:r w:rsidRPr="00DF69B1">
                      <w:rPr>
                        <w:b/>
                        <w:bCs/>
                      </w:rPr>
                      <w:t xml:space="preserve">Select the long vertical line as the </w:t>
                    </w:r>
                    <w:r w:rsidRPr="00DF69B1">
                      <w:rPr>
                        <w:b/>
                        <w:bCs/>
                        <w:i/>
                        <w:iCs/>
                      </w:rPr>
                      <w:t>axis</w:t>
                    </w:r>
                    <w:r>
                      <w:t xml:space="preserve">. Check the picture below for reference. </w:t>
                    </w:r>
                  </w:p>
                </w:sdtContent>
              </w:sdt>
              <w:sdt>
                <w:sdtPr>
                  <w:rPr>
                    <w:rFonts w:asciiTheme="minorHAnsi" w:eastAsiaTheme="minorEastAsia" w:hAnsiTheme="minorHAnsi" w:cstheme="minorBidi"/>
                    <w:b w:val="0"/>
                    <w:bCs w:val="0"/>
                    <w:i/>
                    <w:iCs/>
                    <w:caps w:val="0"/>
                    <w:color w:val="5E5E5E" w:themeColor="text2"/>
                    <w:sz w:val="18"/>
                    <w:szCs w:val="18"/>
                    <w14:ligatures w14:val="none"/>
                  </w:rPr>
                  <w:id w:val="179710764"/>
                  <w:placeholder>
                    <w:docPart w:val="29AE0E0D41D7445FBF23DB2A22ADCE93"/>
                  </w:placeholder>
                  <w15:repeatingSectionItem/>
                </w:sdtPr>
                <w:sdtEndPr/>
                <w:sdtContent>
                  <w:p w14:paraId="58EBB0A0" w14:textId="7930C81E" w:rsidR="00B2377C" w:rsidRDefault="007E650B" w:rsidP="00B2377C">
                    <w:pPr>
                      <w:pStyle w:val="Otsikko2"/>
                      <w:jc w:val="center"/>
                    </w:pPr>
                    <w:r>
                      <w:object w:dxaOrig="4395" w:dyaOrig="4065" w14:anchorId="7F5AEFDA">
                        <v:shape id="_x0000_i1029" type="#_x0000_t75" style="width:203.5pt;height:188.4pt" o:ole="">
                          <v:imagedata r:id="rId40" o:title=""/>
                        </v:shape>
                        <o:OLEObject Type="Embed" ProgID="PBrush" ShapeID="_x0000_i1029" DrawAspect="Content" ObjectID="_1637576371" r:id="rId41"/>
                      </w:object>
                    </w:r>
                  </w:p>
                  <w:p w14:paraId="543B40C1" w14:textId="1737BEC5" w:rsidR="00F574AA" w:rsidRPr="0071768C" w:rsidRDefault="00B2377C" w:rsidP="00F574AA">
                    <w:pPr>
                      <w:pStyle w:val="Kuvaotsikko"/>
                      <w:jc w:val="center"/>
                    </w:pPr>
                    <w:r w:rsidRPr="00AC07EE">
                      <w:t>The sketch should be revolved around this line</w:t>
                    </w:r>
                  </w:p>
                </w:sdtContent>
              </w:sdt>
              <w:sdt>
                <w:sdtPr>
                  <w:rPr>
                    <w:rFonts w:asciiTheme="minorHAnsi" w:eastAsiaTheme="minorEastAsia" w:hAnsiTheme="minorHAnsi" w:cstheme="minorBidi"/>
                    <w:b w:val="0"/>
                    <w:bCs w:val="0"/>
                    <w:caps w:val="0"/>
                    <w:color w:val="595959" w:themeColor="text1" w:themeTint="A6"/>
                    <w14:ligatures w14:val="none"/>
                  </w:rPr>
                  <w:id w:val="1897698392"/>
                  <w:placeholder>
                    <w:docPart w:val="51D7F25CF84241249572F89CCB482326"/>
                  </w:placeholder>
                  <w15:repeatingSectionItem/>
                </w:sdtPr>
                <w:sdtEndPr/>
                <w:sdtContent>
                  <w:p w14:paraId="53DCE6E8" w14:textId="7E5B8E21" w:rsidR="00F574AA" w:rsidRDefault="00F574AA" w:rsidP="0058346D">
                    <w:pPr>
                      <w:pStyle w:val="Otsikko2"/>
                    </w:pPr>
                  </w:p>
                  <w:p w14:paraId="65AE5731" w14:textId="021CB22D" w:rsidR="00F574AA" w:rsidRPr="00F574AA" w:rsidRDefault="0058346D" w:rsidP="00F574AA">
                    <w:r>
                      <w:t xml:space="preserve">After selecting the </w:t>
                    </w:r>
                    <w:r w:rsidRPr="002122D8">
                      <w:rPr>
                        <w:i/>
                        <w:iCs/>
                      </w:rPr>
                      <w:t>axis</w:t>
                    </w:r>
                    <w:r>
                      <w:t xml:space="preserve">, </w:t>
                    </w:r>
                    <w:r w:rsidRPr="002122D8">
                      <w:rPr>
                        <w:b/>
                        <w:bCs/>
                      </w:rPr>
                      <w:t xml:space="preserve">press </w:t>
                    </w:r>
                    <w:r w:rsidRPr="002122D8">
                      <w:rPr>
                        <w:b/>
                        <w:bCs/>
                        <w:i/>
                        <w:iCs/>
                      </w:rPr>
                      <w:t>OK</w:t>
                    </w:r>
                    <w:r>
                      <w:rPr>
                        <w:i/>
                        <w:iCs/>
                      </w:rPr>
                      <w:t xml:space="preserve"> </w:t>
                    </w:r>
                    <w:r>
                      <w:t xml:space="preserve">from the </w:t>
                    </w:r>
                    <w:r>
                      <w:rPr>
                        <w:i/>
                        <w:iCs/>
                      </w:rPr>
                      <w:t xml:space="preserve">Revolve </w:t>
                    </w:r>
                    <w:r>
                      <w:t>menu.</w:t>
                    </w:r>
                  </w:p>
                </w:sdtContent>
              </w:sdt>
              <w:sdt>
                <w:sdtPr>
                  <w:id w:val="212240387"/>
                  <w:placeholder>
                    <w:docPart w:val="28FE0247A9E1467280DDCDEE9C088CF7"/>
                  </w:placeholder>
                  <w15:repeatingSectionItem/>
                </w:sdtPr>
                <w:sdtEndPr/>
                <w:sdtContent>
                  <w:p w14:paraId="0A0DDDD9" w14:textId="77777777" w:rsidR="007E650B" w:rsidRDefault="0076646D" w:rsidP="007E650B">
                    <w:pPr>
                      <w:pStyle w:val="Otsikko2"/>
                      <w:jc w:val="center"/>
                    </w:pPr>
                    <w:r>
                      <w:rPr>
                        <w:noProof/>
                      </w:rPr>
                      <w:drawing>
                        <wp:inline distT="0" distB="0" distL="0" distR="0" wp14:anchorId="1BF821D0" wp14:editId="18361B55">
                          <wp:extent cx="1318260" cy="1538441"/>
                          <wp:effectExtent l="0" t="0" r="0" b="5080"/>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28503" cy="1550395"/>
                                  </a:xfrm>
                                  <a:prstGeom prst="rect">
                                    <a:avLst/>
                                  </a:prstGeom>
                                </pic:spPr>
                              </pic:pic>
                            </a:graphicData>
                          </a:graphic>
                        </wp:inline>
                      </w:drawing>
                    </w:r>
                  </w:p>
                  <w:p w14:paraId="13A7D5AE" w14:textId="7D11341A" w:rsidR="007E650B" w:rsidRDefault="007E650B" w:rsidP="007E650B">
                    <w:pPr>
                      <w:pStyle w:val="Kuvaotsikko"/>
                      <w:jc w:val="center"/>
                    </w:pPr>
                    <w:r w:rsidRPr="00A53D98">
                      <w:t>The sketch extruded into a 3D object</w:t>
                    </w:r>
                  </w:p>
                  <w:p w14:paraId="632AA5C0" w14:textId="3D73E081" w:rsidR="00AA2367" w:rsidRPr="0071768C" w:rsidRDefault="00167698" w:rsidP="00E42627">
                    <w:pPr>
                      <w:pStyle w:val="Otsikko2"/>
                      <w:jc w:val="center"/>
                    </w:pPr>
                  </w:p>
                </w:sdtContent>
              </w:sdt>
            </w:sdtContent>
          </w:sdt>
        </w:tc>
      </w:tr>
      <w:tr w:rsidR="00E42627" w:rsidRPr="0071768C" w14:paraId="6F629836" w14:textId="77777777" w:rsidTr="006F3BE5">
        <w:tc>
          <w:tcPr>
            <w:tcW w:w="1751" w:type="dxa"/>
          </w:tcPr>
          <w:p w14:paraId="0947280F" w14:textId="7017F2CD" w:rsidR="00E42627" w:rsidRPr="0071768C" w:rsidRDefault="000F55E2" w:rsidP="005A0A27">
            <w:pPr>
              <w:pStyle w:val="Otsikko1"/>
            </w:pPr>
            <w:r>
              <w:rPr>
                <w:lang w:bidi="fi-FI"/>
              </w:rPr>
              <w:t>Hole</w:t>
            </w:r>
            <w:r w:rsidR="00E42627" w:rsidRPr="0071768C">
              <w:rPr>
                <w:lang w:bidi="fi-FI"/>
              </w:rPr>
              <w:t xml:space="preserve"> </w:t>
            </w:r>
          </w:p>
        </w:tc>
        <w:tc>
          <w:tcPr>
            <w:tcW w:w="447" w:type="dxa"/>
          </w:tcPr>
          <w:p w14:paraId="09D8784E" w14:textId="77777777" w:rsidR="00E42627" w:rsidRPr="0071768C" w:rsidRDefault="00E42627" w:rsidP="005A0A27"/>
        </w:tc>
        <w:tc>
          <w:tcPr>
            <w:tcW w:w="7548" w:type="dxa"/>
          </w:tcPr>
          <w:sdt>
            <w:sdtPr>
              <w:rPr>
                <w:b/>
                <w:bCs/>
                <w:i/>
                <w:iCs/>
                <w:caps/>
                <w:color w:val="5E5E5E" w:themeColor="text2"/>
                <w:sz w:val="18"/>
                <w:szCs w:val="18"/>
              </w:rPr>
              <w:id w:val="-971439012"/>
              <w15:repeatingSection/>
            </w:sdtPr>
            <w:sdtEndPr>
              <w:rPr>
                <w:b w:val="0"/>
                <w:bCs w:val="0"/>
                <w:caps w:val="0"/>
              </w:rPr>
            </w:sdtEndPr>
            <w:sdtContent>
              <w:sdt>
                <w:sdtPr>
                  <w:rPr>
                    <w:b/>
                    <w:bCs/>
                    <w:caps/>
                  </w:rPr>
                  <w:id w:val="-2138627695"/>
                  <w:placeholder>
                    <w:docPart w:val="77223234C7314E288DC04E3264242F0E"/>
                  </w:placeholder>
                  <w15:repeatingSectionItem/>
                </w:sdtPr>
                <w:sdtEndPr>
                  <w:rPr>
                    <w:b w:val="0"/>
                    <w:bCs w:val="0"/>
                    <w:caps w:val="0"/>
                  </w:rPr>
                </w:sdtEndPr>
                <w:sdtContent>
                  <w:p w14:paraId="1D0C1807" w14:textId="344B95A0" w:rsidR="001A33B8" w:rsidRPr="0071768C" w:rsidRDefault="00E33E58" w:rsidP="00ED1210">
                    <w:r w:rsidRPr="00D809BF">
                      <w:rPr>
                        <w:b/>
                        <w:bCs/>
                        <w:noProof/>
                      </w:rPr>
                      <w:drawing>
                        <wp:anchor distT="0" distB="0" distL="114300" distR="114300" simplePos="0" relativeHeight="251658256" behindDoc="0" locked="0" layoutInCell="1" allowOverlap="1" wp14:anchorId="20B85678" wp14:editId="6564D8AF">
                          <wp:simplePos x="0" y="0"/>
                          <wp:positionH relativeFrom="column">
                            <wp:posOffset>1750695</wp:posOffset>
                          </wp:positionH>
                          <wp:positionV relativeFrom="paragraph">
                            <wp:posOffset>185420</wp:posOffset>
                          </wp:positionV>
                          <wp:extent cx="276225" cy="276225"/>
                          <wp:effectExtent l="0" t="0" r="9525" b="9525"/>
                          <wp:wrapNone/>
                          <wp:docPr id="99"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210">
                      <w:t xml:space="preserve">This step instructs on how to make a screw hole to the doorknob. </w:t>
                    </w:r>
                    <w:r w:rsidR="00ED1210" w:rsidRPr="00015B3B">
                      <w:rPr>
                        <w:b/>
                        <w:bCs/>
                      </w:rPr>
                      <w:t xml:space="preserve">Select bottom view from the </w:t>
                    </w:r>
                    <w:r w:rsidR="00ED1210" w:rsidRPr="00015B3B">
                      <w:rPr>
                        <w:b/>
                        <w:bCs/>
                        <w:i/>
                        <w:iCs/>
                      </w:rPr>
                      <w:t>View Cube</w:t>
                    </w:r>
                    <w:r w:rsidR="00ED1210">
                      <w:t xml:space="preserve">. </w:t>
                    </w:r>
                    <w:r w:rsidR="00ED1210" w:rsidRPr="00AD6C4E">
                      <w:rPr>
                        <w:b/>
                        <w:bCs/>
                      </w:rPr>
                      <w:t xml:space="preserve">Then select </w:t>
                    </w:r>
                    <w:r w:rsidR="00ED1210" w:rsidRPr="00AD6C4E">
                      <w:rPr>
                        <w:b/>
                        <w:bCs/>
                        <w:i/>
                        <w:iCs/>
                      </w:rPr>
                      <w:t>Hole</w:t>
                    </w:r>
                    <w:r w:rsidR="00ED1210" w:rsidRPr="00AD6C4E">
                      <w:rPr>
                        <w:b/>
                        <w:bCs/>
                      </w:rPr>
                      <w:t xml:space="preserve">               tool</w:t>
                    </w:r>
                    <w:r w:rsidR="00ED1210">
                      <w:t xml:space="preserve">. It </w:t>
                    </w:r>
                    <w:r w:rsidR="00ED1210" w:rsidRPr="000411B1">
                      <w:t xml:space="preserve">can be found in the toolbar at the top of the view, in the </w:t>
                    </w:r>
                    <w:r w:rsidR="00ED1210" w:rsidRPr="00DD234F">
                      <w:rPr>
                        <w:i/>
                        <w:iCs/>
                      </w:rPr>
                      <w:t>solid</w:t>
                    </w:r>
                    <w:r w:rsidR="00ED1210">
                      <w:t xml:space="preserve"> </w:t>
                    </w:r>
                    <w:r w:rsidR="00ED1210" w:rsidRPr="000411B1">
                      <w:t>tab</w:t>
                    </w:r>
                    <w:r w:rsidR="00ED1210">
                      <w:t xml:space="preserve">. </w:t>
                    </w:r>
                  </w:p>
                </w:sdtContent>
              </w:sdt>
              <w:sdt>
                <w:sdtPr>
                  <w:rPr>
                    <w:b/>
                    <w:bCs/>
                    <w:i/>
                    <w:iCs/>
                    <w:caps/>
                    <w:color w:val="5E5E5E" w:themeColor="text2"/>
                    <w:sz w:val="18"/>
                    <w:szCs w:val="18"/>
                  </w:rPr>
                  <w:id w:val="-402374745"/>
                  <w:placeholder>
                    <w:docPart w:val="4FDA2F42BB9E40569F93AAB1C833AAAA"/>
                  </w:placeholder>
                  <w15:repeatingSectionItem/>
                </w:sdtPr>
                <w:sdtEndPr>
                  <w:rPr>
                    <w:b w:val="0"/>
                    <w:bCs w:val="0"/>
                    <w:caps w:val="0"/>
                  </w:rPr>
                </w:sdtEndPr>
                <w:sdtContent>
                  <w:p w14:paraId="3BF4EC22" w14:textId="77777777" w:rsidR="00714970" w:rsidRDefault="00E33E58" w:rsidP="00714970">
                    <w:pPr>
                      <w:keepNext/>
                      <w:jc w:val="center"/>
                    </w:pPr>
                    <w:r>
                      <w:rPr>
                        <w:noProof/>
                      </w:rPr>
                      <w:drawing>
                        <wp:inline distT="0" distB="0" distL="0" distR="0" wp14:anchorId="01E5C294" wp14:editId="29DF6C5A">
                          <wp:extent cx="1379220" cy="1240227"/>
                          <wp:effectExtent l="0" t="0" r="0" b="0"/>
                          <wp:docPr id="72" name="Kuv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79220" cy="1240227"/>
                                  </a:xfrm>
                                  <a:prstGeom prst="rect">
                                    <a:avLst/>
                                  </a:prstGeom>
                                </pic:spPr>
                              </pic:pic>
                            </a:graphicData>
                          </a:graphic>
                        </wp:inline>
                      </w:drawing>
                    </w:r>
                  </w:p>
                  <w:p w14:paraId="4DB9535C" w14:textId="0BA7FDC2" w:rsidR="0021356C" w:rsidRPr="0071768C" w:rsidRDefault="00714970" w:rsidP="00714970">
                    <w:pPr>
                      <w:pStyle w:val="Kuvaotsikko"/>
                      <w:jc w:val="center"/>
                    </w:pPr>
                    <w:r>
                      <w:t>View Cube</w:t>
                    </w:r>
                  </w:p>
                </w:sdtContent>
              </w:sdt>
              <w:sdt>
                <w:sdtPr>
                  <w:rPr>
                    <w:b/>
                    <w:bCs/>
                    <w:caps/>
                  </w:rPr>
                  <w:id w:val="-1283563720"/>
                  <w:placeholder>
                    <w:docPart w:val="6CB7B62EFA624E208F5BED6B1C4AEEF0"/>
                  </w:placeholder>
                  <w15:repeatingSectionItem/>
                </w:sdtPr>
                <w:sdtEndPr>
                  <w:rPr>
                    <w:b w:val="0"/>
                    <w:bCs w:val="0"/>
                    <w:caps w:val="0"/>
                  </w:rPr>
                </w:sdtEndPr>
                <w:sdtContent>
                  <w:p w14:paraId="39B5402A" w14:textId="3F069A8F" w:rsidR="00EF5ED4" w:rsidRPr="0071768C" w:rsidRDefault="00EF5ED4" w:rsidP="00EF5ED4">
                    <w:r w:rsidRPr="00EA7DA6">
                      <w:rPr>
                        <w:b/>
                        <w:bCs/>
                      </w:rPr>
                      <w:t>Click on the bottom of the body to make a hole</w:t>
                    </w:r>
                    <w:r>
                      <w:t xml:space="preserve">. </w:t>
                    </w:r>
                    <w:r w:rsidRPr="00EA7DA6">
                      <w:rPr>
                        <w:b/>
                        <w:bCs/>
                      </w:rPr>
                      <w:t>Adjust the hole size, location</w:t>
                    </w:r>
                    <w:r>
                      <w:t xml:space="preserve">, and finally </w:t>
                    </w:r>
                    <w:r w:rsidRPr="00EA7DA6">
                      <w:rPr>
                        <w:b/>
                        <w:bCs/>
                      </w:rPr>
                      <w:t xml:space="preserve">press </w:t>
                    </w:r>
                    <w:r w:rsidRPr="00EA7DA6">
                      <w:rPr>
                        <w:b/>
                        <w:bCs/>
                        <w:i/>
                        <w:iCs/>
                      </w:rPr>
                      <w:t>OK</w:t>
                    </w:r>
                    <w:r>
                      <w:t xml:space="preserve"> from the </w:t>
                    </w:r>
                    <w:r>
                      <w:rPr>
                        <w:i/>
                        <w:iCs/>
                      </w:rPr>
                      <w:t xml:space="preserve">Hole </w:t>
                    </w:r>
                    <w:r>
                      <w:t>menu.</w:t>
                    </w:r>
                  </w:p>
                </w:sdtContent>
              </w:sdt>
              <w:sdt>
                <w:sdtPr>
                  <w:rPr>
                    <w:b/>
                    <w:bCs/>
                    <w:i/>
                    <w:iCs/>
                    <w:caps/>
                    <w:color w:val="5E5E5E" w:themeColor="text2"/>
                    <w:sz w:val="18"/>
                    <w:szCs w:val="18"/>
                  </w:rPr>
                  <w:id w:val="-220901438"/>
                  <w:placeholder>
                    <w:docPart w:val="434E77A2B3944B99BBFA632361CC1353"/>
                  </w:placeholder>
                  <w15:repeatingSectionItem/>
                </w:sdtPr>
                <w:sdtEndPr>
                  <w:rPr>
                    <w:b w:val="0"/>
                    <w:bCs w:val="0"/>
                    <w:caps w:val="0"/>
                  </w:rPr>
                </w:sdtEndPr>
                <w:sdtContent>
                  <w:p w14:paraId="00E5CECD" w14:textId="77777777" w:rsidR="00814EA8" w:rsidRDefault="004F36DF" w:rsidP="00814EA8">
                    <w:pPr>
                      <w:keepNext/>
                      <w:jc w:val="center"/>
                    </w:pPr>
                    <w:r>
                      <w:rPr>
                        <w:noProof/>
                      </w:rPr>
                      <w:drawing>
                        <wp:inline distT="0" distB="0" distL="0" distR="0" wp14:anchorId="21C4A2FC" wp14:editId="0FAD748B">
                          <wp:extent cx="1578310" cy="1695450"/>
                          <wp:effectExtent l="0" t="0" r="3175" b="0"/>
                          <wp:docPr id="71" name="Kuv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0712" cy="1719514"/>
                                  </a:xfrm>
                                  <a:prstGeom prst="rect">
                                    <a:avLst/>
                                  </a:prstGeom>
                                </pic:spPr>
                              </pic:pic>
                            </a:graphicData>
                          </a:graphic>
                        </wp:inline>
                      </w:drawing>
                    </w:r>
                  </w:p>
                  <w:p w14:paraId="21665F4C" w14:textId="254AF3C2" w:rsidR="00E42627" w:rsidRPr="0071768C" w:rsidRDefault="00814EA8" w:rsidP="00814EA8">
                    <w:pPr>
                      <w:pStyle w:val="Kuvaotsikko"/>
                      <w:jc w:val="center"/>
                    </w:pPr>
                    <w:r w:rsidRPr="00272426">
                      <w:t>A hole added to the doorknob</w:t>
                    </w:r>
                  </w:p>
                </w:sdtContent>
              </w:sdt>
            </w:sdtContent>
          </w:sdt>
        </w:tc>
      </w:tr>
      <w:tr w:rsidR="00073DFA" w:rsidRPr="0071768C" w14:paraId="337599D5" w14:textId="77777777" w:rsidTr="006F3BE5">
        <w:tc>
          <w:tcPr>
            <w:tcW w:w="1751" w:type="dxa"/>
          </w:tcPr>
          <w:p w14:paraId="5616C132" w14:textId="47BE3E8A" w:rsidR="00073DFA" w:rsidRPr="0071768C" w:rsidRDefault="00C821F2" w:rsidP="005A0A27">
            <w:pPr>
              <w:pStyle w:val="Otsikko1"/>
              <w:rPr>
                <w:lang w:bidi="fi-FI"/>
              </w:rPr>
            </w:pPr>
            <w:r>
              <w:lastRenderedPageBreak/>
              <w:t>Circularn Pattern</w:t>
            </w:r>
          </w:p>
        </w:tc>
        <w:tc>
          <w:tcPr>
            <w:tcW w:w="447" w:type="dxa"/>
          </w:tcPr>
          <w:p w14:paraId="41FE7F7E" w14:textId="77777777" w:rsidR="00073DFA" w:rsidRPr="0071768C" w:rsidRDefault="00073DFA" w:rsidP="005A0A27"/>
        </w:tc>
        <w:tc>
          <w:tcPr>
            <w:tcW w:w="7548" w:type="dxa"/>
          </w:tcPr>
          <w:sdt>
            <w:sdtPr>
              <w:rPr>
                <w:i/>
                <w:iCs/>
                <w:color w:val="5E5E5E" w:themeColor="text2"/>
                <w:sz w:val="18"/>
                <w:szCs w:val="18"/>
              </w:rPr>
              <w:id w:val="-442690426"/>
              <w15:repeatingSection/>
            </w:sdtPr>
            <w:sdtEndPr/>
            <w:sdtContent>
              <w:sdt>
                <w:sdtPr>
                  <w:id w:val="-1688210528"/>
                  <w:placeholder>
                    <w:docPart w:val="A418E712368E476B998071F5680BF65A"/>
                  </w:placeholder>
                  <w15:repeatingSectionItem/>
                </w:sdtPr>
                <w:sdtEndPr/>
                <w:sdtContent>
                  <w:p w14:paraId="5B6DE6EE" w14:textId="4EF1857C" w:rsidR="00073DFA" w:rsidRPr="00093ABB" w:rsidRDefault="001F3F52" w:rsidP="005A0A27">
                    <w:r w:rsidRPr="00F37223">
                      <w:t>The sketch</w:t>
                    </w:r>
                    <w:r>
                      <w:t xml:space="preserve"> that</w:t>
                    </w:r>
                    <w:r w:rsidRPr="00F37223">
                      <w:t xml:space="preserve"> you</w:t>
                    </w:r>
                    <w:r>
                      <w:t xml:space="preserve"> have</w:t>
                    </w:r>
                    <w:r w:rsidRPr="00F37223">
                      <w:t xml:space="preserve"> created might be hidden, so make sure it</w:t>
                    </w:r>
                    <w:r>
                      <w:t xml:space="preserve"> is</w:t>
                    </w:r>
                    <w:r w:rsidRPr="00F37223">
                      <w:t xml:space="preserve"> visibl</w:t>
                    </w:r>
                    <w:r>
                      <w:t>e</w:t>
                    </w:r>
                    <w:r w:rsidRPr="00F37223">
                      <w:t>. It can be made visible by clicking the eye icon from the Browser.</w:t>
                    </w:r>
                  </w:p>
                </w:sdtContent>
              </w:sdt>
              <w:sdt>
                <w:sdtPr>
                  <w:rPr>
                    <w:rFonts w:asciiTheme="minorHAnsi" w:eastAsiaTheme="minorEastAsia" w:hAnsiTheme="minorHAnsi" w:cstheme="minorBidi"/>
                    <w:b w:val="0"/>
                    <w:bCs w:val="0"/>
                    <w:i/>
                    <w:iCs/>
                    <w:caps w:val="0"/>
                    <w:color w:val="5E5E5E" w:themeColor="text2"/>
                    <w:sz w:val="18"/>
                    <w:szCs w:val="18"/>
                    <w14:ligatures w14:val="none"/>
                  </w:rPr>
                  <w:id w:val="-1591463436"/>
                  <w:placeholder>
                    <w:docPart w:val="DA5D260F3C1F4FCBA3F0BE92B635CD57"/>
                  </w:placeholder>
                  <w15:repeatingSectionItem/>
                </w:sdtPr>
                <w:sdtEndPr/>
                <w:sdtContent>
                  <w:p w14:paraId="5F54DEAC" w14:textId="77777777" w:rsidR="00B24E0A" w:rsidRDefault="00E36F04" w:rsidP="00B24E0A">
                    <w:pPr>
                      <w:pStyle w:val="Otsikko2"/>
                      <w:jc w:val="center"/>
                    </w:pPr>
                    <w:r>
                      <w:rPr>
                        <w:noProof/>
                      </w:rPr>
                      <w:drawing>
                        <wp:inline distT="0" distB="0" distL="0" distR="0" wp14:anchorId="651D173A" wp14:editId="3F673CF1">
                          <wp:extent cx="2324100" cy="16793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321" cy="1683123"/>
                                  </a:xfrm>
                                  <a:prstGeom prst="rect">
                                    <a:avLst/>
                                  </a:prstGeom>
                                </pic:spPr>
                              </pic:pic>
                            </a:graphicData>
                          </a:graphic>
                        </wp:inline>
                      </w:drawing>
                    </w:r>
                  </w:p>
                  <w:p w14:paraId="351D2902" w14:textId="690DAF10" w:rsidR="00073DFA" w:rsidRPr="0071768C" w:rsidRDefault="00B24E0A" w:rsidP="00B24E0A">
                    <w:pPr>
                      <w:pStyle w:val="Kuvaotsikko"/>
                      <w:jc w:val="center"/>
                    </w:pPr>
                    <w:r>
                      <w:t>The Browser</w:t>
                    </w:r>
                  </w:p>
                </w:sdtContent>
              </w:sdt>
              <w:sdt>
                <w:sdtPr>
                  <w:id w:val="1578639506"/>
                  <w:placeholder>
                    <w:docPart w:val="31D0D9BD9E51450B8809DFCBC7E41CF7"/>
                  </w:placeholder>
                  <w15:repeatingSectionItem/>
                </w:sdtPr>
                <w:sdtEndPr/>
                <w:sdtContent>
                  <w:p w14:paraId="51A73A2A" w14:textId="16234C49" w:rsidR="00000ADE" w:rsidRPr="005B211E" w:rsidRDefault="005B211E" w:rsidP="005B211E">
                    <w:r w:rsidRPr="002D778E">
                      <w:rPr>
                        <w:b/>
                        <w:bCs/>
                        <w:noProof/>
                      </w:rPr>
                      <w:drawing>
                        <wp:anchor distT="0" distB="0" distL="114300" distR="114300" simplePos="0" relativeHeight="251658257" behindDoc="0" locked="0" layoutInCell="1" allowOverlap="1" wp14:anchorId="340877F1" wp14:editId="43EE1F5C">
                          <wp:simplePos x="0" y="0"/>
                          <wp:positionH relativeFrom="column">
                            <wp:posOffset>1242695</wp:posOffset>
                          </wp:positionH>
                          <wp:positionV relativeFrom="paragraph">
                            <wp:posOffset>-72390</wp:posOffset>
                          </wp:positionV>
                          <wp:extent cx="248038" cy="276225"/>
                          <wp:effectExtent l="0" t="0" r="0" b="0"/>
                          <wp:wrapNone/>
                          <wp:docPr id="101"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8038"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8E">
                      <w:rPr>
                        <w:b/>
                        <w:bCs/>
                      </w:rPr>
                      <w:t xml:space="preserve">Select </w:t>
                    </w:r>
                    <w:r w:rsidRPr="002D778E">
                      <w:rPr>
                        <w:b/>
                        <w:bCs/>
                        <w:i/>
                        <w:iCs/>
                      </w:rPr>
                      <w:t>Circular Pattern              tool</w:t>
                    </w:r>
                    <w:r w:rsidRPr="00514861">
                      <w:rPr>
                        <w:b/>
                        <w:bCs/>
                      </w:rPr>
                      <w:t xml:space="preserve">. Select the previously made hole as the </w:t>
                    </w:r>
                    <w:r w:rsidRPr="00514861">
                      <w:rPr>
                        <w:b/>
                        <w:bCs/>
                        <w:i/>
                        <w:iCs/>
                      </w:rPr>
                      <w:t>Object</w:t>
                    </w:r>
                    <w:r>
                      <w:t xml:space="preserve"> in the circular pattern menu and </w:t>
                    </w:r>
                    <w:r w:rsidRPr="00514861">
                      <w:rPr>
                        <w:b/>
                        <w:bCs/>
                      </w:rPr>
                      <w:t xml:space="preserve">make sure that the pattern type is set as </w:t>
                    </w:r>
                    <w:r w:rsidRPr="00514861">
                      <w:rPr>
                        <w:b/>
                        <w:bCs/>
                        <w:i/>
                        <w:iCs/>
                      </w:rPr>
                      <w:t>Faces</w:t>
                    </w:r>
                    <w:r>
                      <w:t xml:space="preserve"> as the created hole is not an object, but merely a </w:t>
                    </w:r>
                    <w:r w:rsidRPr="00980A1E">
                      <w:rPr>
                        <w:i/>
                        <w:iCs/>
                      </w:rPr>
                      <w:t>face</w:t>
                    </w:r>
                    <w:r>
                      <w:t xml:space="preserve">. </w:t>
                    </w:r>
                    <w:r w:rsidRPr="00CE128E">
                      <w:rPr>
                        <w:i/>
                        <w:iCs/>
                      </w:rPr>
                      <w:t>Faces</w:t>
                    </w:r>
                    <w:r>
                      <w:t xml:space="preserve"> could be described as object’s</w:t>
                    </w:r>
                    <w:r>
                      <w:rPr>
                        <w:i/>
                        <w:iCs/>
                      </w:rPr>
                      <w:t xml:space="preserve"> </w:t>
                    </w:r>
                    <w:r w:rsidRPr="00CE128E">
                      <w:t>surfaces</w:t>
                    </w:r>
                    <w:r>
                      <w:t xml:space="preserve"> in 3D modelling</w:t>
                    </w:r>
                    <w:r>
                      <w:rPr>
                        <w:i/>
                        <w:iCs/>
                      </w:rPr>
                      <w:t xml:space="preserve">. </w:t>
                    </w:r>
                    <w:r>
                      <w:rPr>
                        <w:iCs/>
                      </w:rPr>
                      <w:t>So, we are basically copying the hole surface appear in multiple positions.</w:t>
                    </w:r>
                    <w:r>
                      <w:rPr>
                        <w:i/>
                        <w:iCs/>
                      </w:rPr>
                      <w:t xml:space="preserve"> </w:t>
                    </w:r>
                  </w:p>
                </w:sdtContent>
              </w:sdt>
              <w:sdt>
                <w:sdtPr>
                  <w:id w:val="-1960715976"/>
                  <w:placeholder>
                    <w:docPart w:val="B58130D817AA44CFAC9631BD4F7DAE08"/>
                  </w:placeholder>
                  <w15:repeatingSectionItem/>
                </w:sdtPr>
                <w:sdtEndPr/>
                <w:sdtContent>
                  <w:p w14:paraId="3A7DE207" w14:textId="2A10D289" w:rsidR="005B211E" w:rsidRPr="00813AD0" w:rsidRDefault="00813AD0" w:rsidP="00813AD0">
                    <w:r w:rsidRPr="00CC53D3">
                      <w:rPr>
                        <w:b/>
                        <w:bCs/>
                      </w:rPr>
                      <w:t>Finally select the long vertical line from the sketch as the axis</w:t>
                    </w:r>
                    <w:r>
                      <w:t xml:space="preserve">. </w:t>
                    </w:r>
                  </w:p>
                </w:sdtContent>
              </w:sdt>
              <w:sdt>
                <w:sdtPr>
                  <w:rPr>
                    <w:i w:val="0"/>
                    <w:iCs w:val="0"/>
                    <w:color w:val="595959" w:themeColor="text1" w:themeTint="A6"/>
                    <w:sz w:val="20"/>
                    <w:szCs w:val="20"/>
                  </w:rPr>
                  <w:id w:val="-1445910363"/>
                  <w:placeholder>
                    <w:docPart w:val="580D7305C0254C1DB6A36C70A58A662C"/>
                  </w:placeholder>
                  <w15:repeatingSectionItem/>
                </w:sdtPr>
                <w:sdtEndPr/>
                <w:sdtContent>
                  <w:p w14:paraId="0954B2A5" w14:textId="77777777" w:rsidR="009135DB" w:rsidRDefault="00F34652" w:rsidP="009135DB">
                    <w:pPr>
                      <w:pStyle w:val="Kuvaotsikko"/>
                      <w:keepNext/>
                      <w:jc w:val="center"/>
                    </w:pPr>
                    <w:r>
                      <w:object w:dxaOrig="4395" w:dyaOrig="4065" w14:anchorId="5D81DE38">
                        <v:shape id="_x0000_i1030" type="#_x0000_t75" style="width:173.4pt;height:160.55pt" o:ole="">
                          <v:imagedata r:id="rId40" o:title=""/>
                        </v:shape>
                        <o:OLEObject Type="Embed" ProgID="PBrush" ShapeID="_x0000_i1030" DrawAspect="Content" ObjectID="_1637576372" r:id="rId48"/>
                      </w:object>
                    </w:r>
                  </w:p>
                  <w:p w14:paraId="1CF81872" w14:textId="77DCFEE5" w:rsidR="009135DB" w:rsidRDefault="009135DB" w:rsidP="009135DB">
                    <w:pPr>
                      <w:pStyle w:val="Kuvaotsikko"/>
                      <w:jc w:val="center"/>
                    </w:pPr>
                    <w:r w:rsidRPr="00245B5C">
                      <w:t>The line that should be select as the axis</w:t>
                    </w:r>
                  </w:p>
                  <w:p w14:paraId="32E97BA0" w14:textId="2E33FEFE" w:rsidR="00813AD0" w:rsidRPr="00164A16" w:rsidRDefault="00164A16" w:rsidP="00164A16">
                    <w:r>
                      <w:lastRenderedPageBreak/>
                      <w:t xml:space="preserve">After selecting the axis, new fields appear on the circular pattern menu. </w:t>
                    </w:r>
                    <w:r w:rsidRPr="00A45F71">
                      <w:rPr>
                        <w:b/>
                        <w:bCs/>
                      </w:rPr>
                      <w:t>Enter quantity of the screw holes</w:t>
                    </w:r>
                    <w:r>
                      <w:t xml:space="preserve"> and </w:t>
                    </w:r>
                    <w:r w:rsidRPr="00A45F71">
                      <w:rPr>
                        <w:b/>
                        <w:bCs/>
                      </w:rPr>
                      <w:t xml:space="preserve">press </w:t>
                    </w:r>
                    <w:r w:rsidRPr="00A45F71">
                      <w:rPr>
                        <w:b/>
                        <w:bCs/>
                        <w:i/>
                        <w:iCs/>
                      </w:rPr>
                      <w:t>OK</w:t>
                    </w:r>
                    <w:r>
                      <w:t xml:space="preserve"> from the </w:t>
                    </w:r>
                    <w:r w:rsidRPr="00F16139">
                      <w:rPr>
                        <w:i/>
                        <w:iCs/>
                      </w:rPr>
                      <w:t>Circular Pattern</w:t>
                    </w:r>
                    <w:r>
                      <w:t xml:space="preserve"> menu.</w:t>
                    </w:r>
                  </w:p>
                </w:sdtContent>
              </w:sdt>
              <w:sdt>
                <w:sdtPr>
                  <w:id w:val="1366789491"/>
                  <w:placeholder>
                    <w:docPart w:val="647AA6FACF944B2A953DDCA60E2E1E3E"/>
                  </w:placeholder>
                  <w15:repeatingSectionItem/>
                </w:sdtPr>
                <w:sdtEndPr/>
                <w:sdtContent>
                  <w:p w14:paraId="797E1330" w14:textId="77777777" w:rsidR="00B7706B" w:rsidRDefault="002F5E1D" w:rsidP="00B7706B">
                    <w:pPr>
                      <w:pStyle w:val="Kuvaotsikko"/>
                      <w:keepNext/>
                      <w:jc w:val="center"/>
                    </w:pPr>
                    <w:r>
                      <w:rPr>
                        <w:noProof/>
                      </w:rPr>
                      <w:drawing>
                        <wp:inline distT="0" distB="0" distL="0" distR="0" wp14:anchorId="7CE2D18E" wp14:editId="248E1FE3">
                          <wp:extent cx="1588559" cy="1809750"/>
                          <wp:effectExtent l="0" t="0" r="0" b="0"/>
                          <wp:docPr id="97" name="Kuv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5291" cy="1828812"/>
                                  </a:xfrm>
                                  <a:prstGeom prst="rect">
                                    <a:avLst/>
                                  </a:prstGeom>
                                </pic:spPr>
                              </pic:pic>
                            </a:graphicData>
                          </a:graphic>
                        </wp:inline>
                      </w:drawing>
                    </w:r>
                  </w:p>
                  <w:p w14:paraId="1C7EE813" w14:textId="10653D47" w:rsidR="00164A16" w:rsidRPr="00B7706B" w:rsidRDefault="00B7706B" w:rsidP="00B7706B">
                    <w:pPr>
                      <w:pStyle w:val="Kuvaotsikko"/>
                      <w:jc w:val="center"/>
                    </w:pPr>
                    <w:r w:rsidRPr="000D05A5">
                      <w:t>Finished doorknob with screw holes.</w:t>
                    </w:r>
                  </w:p>
                </w:sdtContent>
              </w:sdt>
            </w:sdtContent>
          </w:sdt>
          <w:p w14:paraId="3ABB032D" w14:textId="77777777" w:rsidR="00073DFA" w:rsidRPr="0071768C" w:rsidRDefault="00073DFA" w:rsidP="005A0A27">
            <w:pPr>
              <w:pStyle w:val="Otsikko2"/>
            </w:pPr>
          </w:p>
        </w:tc>
      </w:tr>
    </w:tbl>
    <w:p w14:paraId="21D4249E" w14:textId="5BD09B85" w:rsidR="0037328B" w:rsidRDefault="0037328B" w:rsidP="00F06570"/>
    <w:p w14:paraId="6CEB222B" w14:textId="77777777" w:rsidR="0037328B" w:rsidRDefault="0037328B">
      <w:r>
        <w:br w:type="page"/>
      </w:r>
    </w:p>
    <w:p w14:paraId="476A8080" w14:textId="371ADB96" w:rsidR="00F06570" w:rsidRDefault="00334A98" w:rsidP="0037328B">
      <w:pPr>
        <w:pStyle w:val="Nimi"/>
      </w:pPr>
      <w:r>
        <w:lastRenderedPageBreak/>
        <w:t xml:space="preserve">Wall mounted coat hanger </w:t>
      </w:r>
      <w:r w:rsidR="003C3B50">
        <w:t>–</w:t>
      </w:r>
      <w:r>
        <w:t xml:space="preserve"> Tutorial</w:t>
      </w:r>
    </w:p>
    <w:tbl>
      <w:tblPr>
        <w:tblStyle w:val="Ansioluettelontaulukko"/>
        <w:tblW w:w="5000" w:type="pct"/>
        <w:tblLook w:val="04A0" w:firstRow="1" w:lastRow="0" w:firstColumn="1" w:lastColumn="0" w:noHBand="0" w:noVBand="1"/>
        <w:tblCaption w:val="Ansioluettelon teksti"/>
        <w:tblDescription w:val="Ansioluettelo"/>
      </w:tblPr>
      <w:tblGrid>
        <w:gridCol w:w="1751"/>
        <w:gridCol w:w="447"/>
        <w:gridCol w:w="7548"/>
      </w:tblGrid>
      <w:tr w:rsidR="003C3B50" w:rsidRPr="0071768C" w14:paraId="07811845" w14:textId="77777777" w:rsidTr="008F2980">
        <w:tc>
          <w:tcPr>
            <w:tcW w:w="1751" w:type="dxa"/>
          </w:tcPr>
          <w:p w14:paraId="493ED591" w14:textId="77777777" w:rsidR="003C3B50" w:rsidRPr="0071768C" w:rsidRDefault="003C3B50" w:rsidP="005A0A27">
            <w:pPr>
              <w:pStyle w:val="Otsikko1"/>
            </w:pPr>
            <w:r w:rsidRPr="0071768C">
              <w:rPr>
                <w:lang w:bidi="fi-FI"/>
              </w:rPr>
              <w:t xml:space="preserve">Overview </w:t>
            </w:r>
          </w:p>
        </w:tc>
        <w:tc>
          <w:tcPr>
            <w:tcW w:w="447" w:type="dxa"/>
          </w:tcPr>
          <w:p w14:paraId="0A93F79E" w14:textId="77777777" w:rsidR="003C3B50" w:rsidRPr="0071768C" w:rsidRDefault="003C3B50" w:rsidP="005A0A27"/>
        </w:tc>
        <w:tc>
          <w:tcPr>
            <w:tcW w:w="7548" w:type="dxa"/>
          </w:tcPr>
          <w:sdt>
            <w:sdtPr>
              <w:rPr>
                <w:rFonts w:asciiTheme="majorHAnsi" w:eastAsiaTheme="majorEastAsia" w:hAnsiTheme="majorHAnsi" w:cstheme="majorBidi"/>
                <w:b/>
                <w:bCs/>
                <w:caps/>
                <w:color w:val="404040" w:themeColor="text1" w:themeTint="BF"/>
                <w14:ligatures w14:val="standardContextual"/>
              </w:rPr>
              <w:id w:val="952984818"/>
              <w15:repeatingSection/>
            </w:sdtPr>
            <w:sdtEndPr/>
            <w:sdtContent>
              <w:sdt>
                <w:sdtPr>
                  <w:rPr>
                    <w:rFonts w:asciiTheme="majorHAnsi" w:eastAsiaTheme="majorEastAsia" w:hAnsiTheme="majorHAnsi" w:cstheme="majorBidi"/>
                    <w:b/>
                    <w:bCs/>
                    <w:caps/>
                    <w:color w:val="404040" w:themeColor="text1" w:themeTint="BF"/>
                    <w14:ligatures w14:val="standardContextual"/>
                  </w:rPr>
                  <w:id w:val="-23792694"/>
                  <w:placeholder>
                    <w:docPart w:val="7DC036EE52E24D6CBE6F600CC19E853E"/>
                  </w:placeholder>
                  <w15:repeatingSectionItem/>
                </w:sdtPr>
                <w:sdtEndPr/>
                <w:sdtContent>
                  <w:p w14:paraId="06EED5AD" w14:textId="77777777" w:rsidR="00406B79" w:rsidRDefault="00406B79" w:rsidP="00406B79">
                    <w:pPr>
                      <w:jc w:val="both"/>
                    </w:pPr>
                    <w:r>
                      <w:t>T</w:t>
                    </w:r>
                    <w:r w:rsidRPr="00CA5008">
                      <w:t>his tutorial gives a step by step guideline</w:t>
                    </w:r>
                    <w:r>
                      <w:t>,</w:t>
                    </w:r>
                    <w:r w:rsidRPr="00CA5008">
                      <w:t xml:space="preserve"> on how to make a wall mounted coat stand.</w:t>
                    </w:r>
                    <w:r>
                      <w:t xml:space="preserve"> </w:t>
                    </w: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2"/>
                      <w:gridCol w:w="4326"/>
                    </w:tblGrid>
                    <w:tr w:rsidR="00406B79" w14:paraId="702388F1" w14:textId="77777777" w:rsidTr="005A0A27">
                      <w:tc>
                        <w:tcPr>
                          <w:tcW w:w="3910" w:type="dxa"/>
                        </w:tcPr>
                        <w:p w14:paraId="1387FC28" w14:textId="39D2B960" w:rsidR="00406B79" w:rsidRDefault="00406B79" w:rsidP="00406B79">
                          <w:r>
                            <w:t>Tools included in this tutorial:</w:t>
                          </w:r>
                        </w:p>
                        <w:p w14:paraId="641E5F6E" w14:textId="77777777" w:rsidR="00406B79" w:rsidRDefault="00406B79" w:rsidP="00406B79"/>
                        <w:p w14:paraId="62E147BF" w14:textId="77777777" w:rsidR="00406B79" w:rsidRDefault="00406B79" w:rsidP="00406B79">
                          <w:pPr>
                            <w:pStyle w:val="Luettelokappale"/>
                            <w:numPr>
                              <w:ilvl w:val="0"/>
                              <w:numId w:val="3"/>
                            </w:numPr>
                          </w:pPr>
                          <w:r>
                            <w:t>2-Point Rectangle</w:t>
                          </w:r>
                        </w:p>
                        <w:p w14:paraId="778A5395" w14:textId="77777777" w:rsidR="00406B79" w:rsidRDefault="00406B79" w:rsidP="00406B79">
                          <w:pPr>
                            <w:pStyle w:val="Luettelokappale"/>
                            <w:numPr>
                              <w:ilvl w:val="0"/>
                              <w:numId w:val="3"/>
                            </w:numPr>
                          </w:pPr>
                          <w:r>
                            <w:t>Construction Line</w:t>
                          </w:r>
                        </w:p>
                        <w:p w14:paraId="10B57C3C" w14:textId="77777777" w:rsidR="00406B79" w:rsidRDefault="00406B79" w:rsidP="00406B79">
                          <w:pPr>
                            <w:pStyle w:val="Luettelokappale"/>
                            <w:numPr>
                              <w:ilvl w:val="0"/>
                              <w:numId w:val="3"/>
                            </w:numPr>
                          </w:pPr>
                          <w:r>
                            <w:t>Center Diameter Circle</w:t>
                          </w:r>
                        </w:p>
                        <w:p w14:paraId="1D6BBC14" w14:textId="77777777" w:rsidR="00406B79" w:rsidRDefault="00406B79" w:rsidP="00406B79">
                          <w:pPr>
                            <w:pStyle w:val="Luettelokappale"/>
                            <w:numPr>
                              <w:ilvl w:val="0"/>
                              <w:numId w:val="3"/>
                            </w:numPr>
                          </w:pPr>
                          <w:r>
                            <w:t>Rectangular Pattern</w:t>
                          </w:r>
                        </w:p>
                        <w:p w14:paraId="491AFA2C" w14:textId="77777777" w:rsidR="00406B79" w:rsidRDefault="00406B79" w:rsidP="00406B79">
                          <w:pPr>
                            <w:pStyle w:val="Luettelokappale"/>
                            <w:numPr>
                              <w:ilvl w:val="0"/>
                              <w:numId w:val="3"/>
                            </w:numPr>
                          </w:pPr>
                          <w:r>
                            <w:t>Extrude</w:t>
                          </w:r>
                        </w:p>
                      </w:tc>
                      <w:tc>
                        <w:tcPr>
                          <w:tcW w:w="3910" w:type="dxa"/>
                        </w:tcPr>
                        <w:p w14:paraId="2AFC3896" w14:textId="77777777" w:rsidR="00406B79" w:rsidRDefault="00406B79" w:rsidP="00406B79">
                          <w:pPr>
                            <w:keepNext/>
                            <w:jc w:val="center"/>
                          </w:pPr>
                          <w:r>
                            <w:rPr>
                              <w:noProof/>
                            </w:rPr>
                            <w:drawing>
                              <wp:inline distT="0" distB="0" distL="0" distR="0" wp14:anchorId="013361C4" wp14:editId="7831D8B9">
                                <wp:extent cx="2605447" cy="777240"/>
                                <wp:effectExtent l="0" t="0" r="4445" b="3810"/>
                                <wp:docPr id="80"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4140" cy="782816"/>
                                        </a:xfrm>
                                        <a:prstGeom prst="rect">
                                          <a:avLst/>
                                        </a:prstGeom>
                                      </pic:spPr>
                                    </pic:pic>
                                  </a:graphicData>
                                </a:graphic>
                              </wp:inline>
                            </w:drawing>
                          </w:r>
                        </w:p>
                        <w:p w14:paraId="29139ABA" w14:textId="77777777" w:rsidR="00406B79" w:rsidRDefault="00406B79" w:rsidP="00406B79">
                          <w:pPr>
                            <w:pStyle w:val="Kuvaotsikko"/>
                            <w:jc w:val="center"/>
                          </w:pPr>
                          <w:r>
                            <w:t>3D modelled Wall Mounted Coat Stand</w:t>
                          </w:r>
                        </w:p>
                      </w:tc>
                    </w:tr>
                  </w:tbl>
                  <w:p w14:paraId="6D8E4F32" w14:textId="1E49684F" w:rsidR="003C3B50" w:rsidRPr="0071768C" w:rsidRDefault="00167698" w:rsidP="005A0A27">
                    <w:pPr>
                      <w:pStyle w:val="Otsikko2"/>
                    </w:pPr>
                  </w:p>
                </w:sdtContent>
              </w:sdt>
            </w:sdtContent>
          </w:sdt>
        </w:tc>
      </w:tr>
      <w:tr w:rsidR="003C3B50" w:rsidRPr="0071768C" w14:paraId="534C9603" w14:textId="77777777" w:rsidTr="008F2980">
        <w:tc>
          <w:tcPr>
            <w:tcW w:w="1751" w:type="dxa"/>
          </w:tcPr>
          <w:p w14:paraId="7E8CC024" w14:textId="77777777" w:rsidR="003C3B50" w:rsidRPr="0071768C" w:rsidRDefault="003C3B50" w:rsidP="005A0A27">
            <w:pPr>
              <w:pStyle w:val="Otsikko1"/>
            </w:pPr>
            <w:r w:rsidRPr="0071768C">
              <w:rPr>
                <w:lang w:bidi="fi-FI"/>
              </w:rPr>
              <w:t>Sketch</w:t>
            </w:r>
          </w:p>
        </w:tc>
        <w:tc>
          <w:tcPr>
            <w:tcW w:w="447" w:type="dxa"/>
          </w:tcPr>
          <w:p w14:paraId="78B4244E" w14:textId="77777777" w:rsidR="003C3B50" w:rsidRPr="0071768C" w:rsidRDefault="003C3B50" w:rsidP="005A0A27"/>
        </w:tc>
        <w:tc>
          <w:tcPr>
            <w:tcW w:w="7548" w:type="dxa"/>
          </w:tcPr>
          <w:sdt>
            <w:sdtPr>
              <w:rPr>
                <w:i/>
                <w:iCs/>
                <w:color w:val="5E5E5E" w:themeColor="text2"/>
                <w:sz w:val="18"/>
                <w:szCs w:val="18"/>
              </w:rPr>
              <w:id w:val="-339548608"/>
              <w15:repeatingSection/>
            </w:sdtPr>
            <w:sdtEndPr/>
            <w:sdtContent>
              <w:sdt>
                <w:sdtPr>
                  <w:id w:val="-1771232119"/>
                  <w:placeholder>
                    <w:docPart w:val="EFB9FDA861BA48E5A689050FD7BCA12E"/>
                  </w:placeholder>
                  <w15:repeatingSectionItem/>
                </w:sdtPr>
                <w:sdtEndPr/>
                <w:sdtContent>
                  <w:p w14:paraId="31E1AEA9" w14:textId="40E03F5B" w:rsidR="003C3B50" w:rsidRPr="004C374E" w:rsidRDefault="004C374E" w:rsidP="004C374E">
                    <w:pPr>
                      <w:rPr>
                        <w:i/>
                        <w:iCs/>
                      </w:rPr>
                    </w:pPr>
                    <w:r w:rsidRPr="00E00692">
                      <w:rPr>
                        <w:b/>
                        <w:bCs/>
                        <w:noProof/>
                      </w:rPr>
                      <w:drawing>
                        <wp:anchor distT="0" distB="0" distL="114300" distR="114300" simplePos="0" relativeHeight="251658258" behindDoc="0" locked="0" layoutInCell="1" allowOverlap="1" wp14:anchorId="3FF877D0" wp14:editId="3A193ED4">
                          <wp:simplePos x="0" y="0"/>
                          <wp:positionH relativeFrom="column">
                            <wp:posOffset>1181100</wp:posOffset>
                          </wp:positionH>
                          <wp:positionV relativeFrom="paragraph">
                            <wp:posOffset>-11430</wp:posOffset>
                          </wp:positionV>
                          <wp:extent cx="247650" cy="247650"/>
                          <wp:effectExtent l="0" t="0" r="0" b="0"/>
                          <wp:wrapNone/>
                          <wp:docPr id="102"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0692">
                      <w:rPr>
                        <w:b/>
                        <w:bCs/>
                        <w:noProof/>
                      </w:rPr>
                      <w:drawing>
                        <wp:anchor distT="0" distB="0" distL="114300" distR="114300" simplePos="0" relativeHeight="251658259" behindDoc="0" locked="0" layoutInCell="1" allowOverlap="1" wp14:anchorId="758C23CD" wp14:editId="1C46790B">
                          <wp:simplePos x="0" y="0"/>
                          <wp:positionH relativeFrom="column">
                            <wp:posOffset>4714875</wp:posOffset>
                          </wp:positionH>
                          <wp:positionV relativeFrom="paragraph">
                            <wp:posOffset>-6985</wp:posOffset>
                          </wp:positionV>
                          <wp:extent cx="248038" cy="248038"/>
                          <wp:effectExtent l="0" t="0" r="0" b="0"/>
                          <wp:wrapNone/>
                          <wp:docPr id="103"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48038" cy="248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0692">
                      <w:rPr>
                        <w:b/>
                        <w:bCs/>
                      </w:rPr>
                      <w:t>First select the Sketch            tool</w:t>
                    </w:r>
                    <w:r w:rsidRPr="00A43708">
                      <w:rPr>
                        <w:b/>
                        <w:bCs/>
                      </w:rPr>
                      <w:t xml:space="preserve"> </w:t>
                    </w:r>
                    <w:r w:rsidRPr="00F3625D">
                      <w:t xml:space="preserve">and click on one of the </w:t>
                    </w:r>
                    <w:r w:rsidRPr="00F3625D">
                      <w:rPr>
                        <w:i/>
                        <w:iCs/>
                      </w:rPr>
                      <w:t>planes</w:t>
                    </w:r>
                    <w:r>
                      <w:t xml:space="preserve">. </w:t>
                    </w:r>
                    <w:r w:rsidRPr="00FC559F">
                      <w:rPr>
                        <w:b/>
                        <w:bCs/>
                      </w:rPr>
                      <w:t xml:space="preserve">Use the </w:t>
                    </w:r>
                    <w:r w:rsidRPr="00FC559F">
                      <w:rPr>
                        <w:b/>
                        <w:bCs/>
                        <w:i/>
                        <w:iCs/>
                      </w:rPr>
                      <w:t>2-Point Rectangle</w:t>
                    </w:r>
                    <w:r w:rsidRPr="00FC559F">
                      <w:rPr>
                        <w:b/>
                        <w:bCs/>
                      </w:rPr>
                      <w:t xml:space="preserve">            tool </w:t>
                    </w:r>
                    <w:r w:rsidRPr="00932527">
                      <w:t>to draw</w:t>
                    </w:r>
                    <w:r w:rsidRPr="00F3625D">
                      <w:t xml:space="preserve"> the base of the coat stand</w:t>
                    </w:r>
                    <w:r>
                      <w:t xml:space="preserve">. </w:t>
                    </w:r>
                    <w:r w:rsidRPr="00E00692">
                      <w:rPr>
                        <w:b/>
                        <w:bCs/>
                      </w:rPr>
                      <w:t xml:space="preserve">Press </w:t>
                    </w:r>
                    <w:r w:rsidRPr="00E00692">
                      <w:rPr>
                        <w:b/>
                        <w:bCs/>
                        <w:i/>
                        <w:iCs/>
                      </w:rPr>
                      <w:t>OK</w:t>
                    </w:r>
                    <w:r>
                      <w:rPr>
                        <w:i/>
                        <w:iCs/>
                      </w:rPr>
                      <w:t xml:space="preserve"> </w:t>
                    </w:r>
                    <w:r>
                      <w:t xml:space="preserve">from the </w:t>
                    </w:r>
                    <w:r w:rsidRPr="00A461EE">
                      <w:rPr>
                        <w:i/>
                        <w:iCs/>
                      </w:rPr>
                      <w:t>2-Point Rectangle</w:t>
                    </w:r>
                    <w:r>
                      <w:rPr>
                        <w:i/>
                        <w:iCs/>
                      </w:rPr>
                      <w:t xml:space="preserve"> menu.</w:t>
                    </w:r>
                  </w:p>
                </w:sdtContent>
              </w:sdt>
              <w:sdt>
                <w:sdtPr>
                  <w:rPr>
                    <w:rFonts w:asciiTheme="minorHAnsi" w:eastAsiaTheme="minorEastAsia" w:hAnsiTheme="minorHAnsi" w:cstheme="minorBidi"/>
                    <w:b w:val="0"/>
                    <w:bCs w:val="0"/>
                    <w:i/>
                    <w:iCs/>
                    <w:caps w:val="0"/>
                    <w:color w:val="5E5E5E" w:themeColor="text2"/>
                    <w:sz w:val="18"/>
                    <w:szCs w:val="18"/>
                    <w14:ligatures w14:val="none"/>
                  </w:rPr>
                  <w:id w:val="-264389879"/>
                  <w:placeholder>
                    <w:docPart w:val="2F9FD0CB6D6F493AA5B81EC3580A7516"/>
                  </w:placeholder>
                  <w15:repeatingSectionItem/>
                </w:sdtPr>
                <w:sdtEndPr/>
                <w:sdtContent>
                  <w:p w14:paraId="1475D8E4" w14:textId="77777777" w:rsidR="00F7649A" w:rsidRDefault="00EA3A4C" w:rsidP="00F7649A">
                    <w:pPr>
                      <w:pStyle w:val="Otsikko2"/>
                      <w:jc w:val="center"/>
                    </w:pPr>
                    <w:r>
                      <w:rPr>
                        <w:noProof/>
                      </w:rPr>
                      <w:drawing>
                        <wp:inline distT="0" distB="0" distL="0" distR="0" wp14:anchorId="0A9E27F4" wp14:editId="7256C89D">
                          <wp:extent cx="2784876" cy="800100"/>
                          <wp:effectExtent l="0" t="0" r="0" b="0"/>
                          <wp:docPr id="63" name="Kuv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1816" cy="819332"/>
                                  </a:xfrm>
                                  <a:prstGeom prst="rect">
                                    <a:avLst/>
                                  </a:prstGeom>
                                </pic:spPr>
                              </pic:pic>
                            </a:graphicData>
                          </a:graphic>
                        </wp:inline>
                      </w:drawing>
                    </w:r>
                  </w:p>
                  <w:p w14:paraId="5B25C6E8" w14:textId="6FD62463" w:rsidR="003C3B50" w:rsidRPr="00FA5D16" w:rsidRDefault="00F7649A" w:rsidP="00FA5D16">
                    <w:pPr>
                      <w:pStyle w:val="Kuvaotsikko"/>
                      <w:jc w:val="center"/>
                    </w:pPr>
                    <w:r w:rsidRPr="00B87DC7">
                      <w:t>Finished rectangle sketch</w:t>
                    </w:r>
                  </w:p>
                </w:sdtContent>
              </w:sdt>
            </w:sdtContent>
          </w:sdt>
        </w:tc>
      </w:tr>
      <w:tr w:rsidR="003C3B50" w:rsidRPr="0071768C" w14:paraId="090A66CD" w14:textId="77777777" w:rsidTr="008F2980">
        <w:tc>
          <w:tcPr>
            <w:tcW w:w="1751" w:type="dxa"/>
          </w:tcPr>
          <w:p w14:paraId="3C23C1DD" w14:textId="5EFCF0BB" w:rsidR="003C3B50" w:rsidRPr="0071768C" w:rsidRDefault="00551807" w:rsidP="005A0A27">
            <w:pPr>
              <w:pStyle w:val="Otsikko1"/>
              <w:rPr>
                <w:lang w:bidi="fi-FI"/>
              </w:rPr>
            </w:pPr>
            <w:r>
              <w:rPr>
                <w:lang w:bidi="fi-FI"/>
              </w:rPr>
              <w:t>Construction Line</w:t>
            </w:r>
          </w:p>
        </w:tc>
        <w:tc>
          <w:tcPr>
            <w:tcW w:w="447" w:type="dxa"/>
          </w:tcPr>
          <w:p w14:paraId="42D10DC8" w14:textId="77777777" w:rsidR="003C3B50" w:rsidRPr="0071768C" w:rsidRDefault="003C3B50" w:rsidP="005A0A27"/>
        </w:tc>
        <w:tc>
          <w:tcPr>
            <w:tcW w:w="7548" w:type="dxa"/>
          </w:tcPr>
          <w:sdt>
            <w:sdtPr>
              <w:rPr>
                <w:i/>
                <w:iCs/>
                <w:color w:val="5E5E5E" w:themeColor="text2"/>
                <w:sz w:val="18"/>
                <w:szCs w:val="18"/>
              </w:rPr>
              <w:id w:val="485834918"/>
              <w15:repeatingSection/>
            </w:sdtPr>
            <w:sdtEndPr/>
            <w:sdtContent>
              <w:sdt>
                <w:sdtPr>
                  <w:id w:val="2056197786"/>
                  <w:placeholder>
                    <w:docPart w:val="609298408B224F358FBD69117E47B529"/>
                  </w:placeholder>
                  <w15:repeatingSectionItem/>
                </w:sdtPr>
                <w:sdtEndPr/>
                <w:sdtContent>
                  <w:p w14:paraId="690A8AF8" w14:textId="1129BD2A" w:rsidR="003C3B50" w:rsidRPr="00834181" w:rsidRDefault="00834181" w:rsidP="005A0A27">
                    <w:r w:rsidRPr="008A23CD">
                      <w:rPr>
                        <w:b/>
                        <w:bCs/>
                        <w:noProof/>
                      </w:rPr>
                      <w:drawing>
                        <wp:anchor distT="0" distB="0" distL="114300" distR="114300" simplePos="0" relativeHeight="251658261" behindDoc="0" locked="0" layoutInCell="1" allowOverlap="1" wp14:anchorId="1D61FBDA" wp14:editId="1A332336">
                          <wp:simplePos x="0" y="0"/>
                          <wp:positionH relativeFrom="column">
                            <wp:posOffset>3425190</wp:posOffset>
                          </wp:positionH>
                          <wp:positionV relativeFrom="paragraph">
                            <wp:posOffset>191770</wp:posOffset>
                          </wp:positionV>
                          <wp:extent cx="247650" cy="247650"/>
                          <wp:effectExtent l="0" t="0" r="0" b="0"/>
                          <wp:wrapNone/>
                          <wp:docPr id="107"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3CD">
                      <w:rPr>
                        <w:b/>
                        <w:bCs/>
                        <w:noProof/>
                      </w:rPr>
                      <w:drawing>
                        <wp:anchor distT="0" distB="0" distL="114300" distR="114300" simplePos="0" relativeHeight="251658260" behindDoc="0" locked="0" layoutInCell="1" allowOverlap="1" wp14:anchorId="67AFA4AB" wp14:editId="094AB393">
                          <wp:simplePos x="0" y="0"/>
                          <wp:positionH relativeFrom="column">
                            <wp:posOffset>809625</wp:posOffset>
                          </wp:positionH>
                          <wp:positionV relativeFrom="paragraph">
                            <wp:posOffset>-13970</wp:posOffset>
                          </wp:positionV>
                          <wp:extent cx="247650" cy="247650"/>
                          <wp:effectExtent l="0" t="0" r="0" b="0"/>
                          <wp:wrapNone/>
                          <wp:docPr id="105"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3CD">
                      <w:rPr>
                        <w:b/>
                        <w:bCs/>
                      </w:rPr>
                      <w:t xml:space="preserve">Select the </w:t>
                    </w:r>
                    <w:r w:rsidRPr="008A23CD">
                      <w:rPr>
                        <w:b/>
                        <w:bCs/>
                        <w:i/>
                        <w:iCs/>
                      </w:rPr>
                      <w:t>Line</w:t>
                    </w:r>
                    <w:r w:rsidRPr="008A23CD">
                      <w:rPr>
                        <w:b/>
                        <w:bCs/>
                      </w:rPr>
                      <w:t xml:space="preserve">             tool</w:t>
                    </w:r>
                    <w:r>
                      <w:t xml:space="preserve">. When the </w:t>
                    </w:r>
                    <w:r w:rsidRPr="00932527">
                      <w:rPr>
                        <w:i/>
                        <w:iCs/>
                      </w:rPr>
                      <w:t>line</w:t>
                    </w:r>
                    <w:r>
                      <w:t xml:space="preserve"> tool is active, the sketch palette opens on the right. Under the sketch palette’s options, </w:t>
                    </w:r>
                    <w:r w:rsidRPr="000B387E">
                      <w:rPr>
                        <w:b/>
                        <w:bCs/>
                      </w:rPr>
                      <w:t xml:space="preserve">enable the </w:t>
                    </w:r>
                    <w:r w:rsidRPr="000B387E">
                      <w:rPr>
                        <w:b/>
                        <w:bCs/>
                        <w:i/>
                        <w:iCs/>
                      </w:rPr>
                      <w:t>Construction</w:t>
                    </w:r>
                    <w:r w:rsidRPr="000B387E">
                      <w:rPr>
                        <w:b/>
                        <w:bCs/>
                      </w:rPr>
                      <w:t xml:space="preserve"> </w:t>
                    </w:r>
                    <w:r>
                      <w:rPr>
                        <w:b/>
                        <w:bCs/>
                      </w:rPr>
                      <w:t xml:space="preserve">            </w:t>
                    </w:r>
                    <w:r w:rsidRPr="000B387E">
                      <w:rPr>
                        <w:b/>
                        <w:bCs/>
                      </w:rPr>
                      <w:t>tool</w:t>
                    </w:r>
                    <w:r>
                      <w:t xml:space="preserve">. </w:t>
                    </w:r>
                  </w:p>
                </w:sdtContent>
              </w:sdt>
              <w:sdt>
                <w:sdtPr>
                  <w:id w:val="1481967788"/>
                  <w:placeholder>
                    <w:docPart w:val="2D3E720086E74248926055E422977012"/>
                  </w:placeholder>
                  <w15:repeatingSectionItem/>
                </w:sdtPr>
                <w:sdtEndPr/>
                <w:sdtContent>
                  <w:p w14:paraId="548239B7" w14:textId="3BC56933" w:rsidR="003C3B50" w:rsidRPr="0053396B" w:rsidRDefault="0053396B" w:rsidP="005A0A27">
                    <w:r w:rsidRPr="004A6376">
                      <w:rPr>
                        <w:b/>
                        <w:bCs/>
                      </w:rPr>
                      <w:t xml:space="preserve">Draw a </w:t>
                    </w:r>
                    <w:r w:rsidRPr="004A6376">
                      <w:rPr>
                        <w:b/>
                        <w:bCs/>
                        <w:i/>
                        <w:iCs/>
                      </w:rPr>
                      <w:t>construction line</w:t>
                    </w:r>
                    <w:r w:rsidRPr="004A6376">
                      <w:rPr>
                        <w:b/>
                        <w:bCs/>
                      </w:rPr>
                      <w:t xml:space="preserve"> diagonally across the rectangle as shown in the picture below</w:t>
                    </w:r>
                    <w:r>
                      <w:t>.</w:t>
                    </w:r>
                  </w:p>
                </w:sdtContent>
              </w:sdt>
              <w:sdt>
                <w:sdtPr>
                  <w:rPr>
                    <w:i/>
                    <w:iCs/>
                    <w:color w:val="5E5E5E" w:themeColor="text2"/>
                    <w:sz w:val="18"/>
                    <w:szCs w:val="18"/>
                  </w:rPr>
                  <w:id w:val="-160467703"/>
                  <w:placeholder>
                    <w:docPart w:val="BEF2489252D54EFA859261827805D755"/>
                  </w:placeholder>
                  <w15:repeatingSectionItem/>
                </w:sdtPr>
                <w:sdtEndPr/>
                <w:sdtContent>
                  <w:p w14:paraId="084CC63A" w14:textId="77777777" w:rsidR="00550570" w:rsidRDefault="003B4F28" w:rsidP="00550570">
                    <w:pPr>
                      <w:keepNext/>
                      <w:jc w:val="center"/>
                    </w:pPr>
                    <w:r>
                      <w:rPr>
                        <w:noProof/>
                      </w:rPr>
                      <w:drawing>
                        <wp:inline distT="0" distB="0" distL="0" distR="0" wp14:anchorId="13944924" wp14:editId="577C3727">
                          <wp:extent cx="2682943" cy="739140"/>
                          <wp:effectExtent l="0" t="0" r="3175" b="3810"/>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2371" cy="766532"/>
                                  </a:xfrm>
                                  <a:prstGeom prst="rect">
                                    <a:avLst/>
                                  </a:prstGeom>
                                </pic:spPr>
                              </pic:pic>
                            </a:graphicData>
                          </a:graphic>
                        </wp:inline>
                      </w:drawing>
                    </w:r>
                  </w:p>
                  <w:p w14:paraId="76F3FBA9" w14:textId="624058F8" w:rsidR="003C3B50" w:rsidRPr="0071768C" w:rsidRDefault="00550570" w:rsidP="00550570">
                    <w:pPr>
                      <w:pStyle w:val="Kuvaotsikko"/>
                      <w:jc w:val="center"/>
                    </w:pPr>
                    <w:r w:rsidRPr="00554CA4">
                      <w:t>Construction line across the rectangle</w:t>
                    </w:r>
                  </w:p>
                </w:sdtContent>
              </w:sdt>
            </w:sdtContent>
          </w:sdt>
        </w:tc>
      </w:tr>
      <w:tr w:rsidR="003C3B50" w:rsidRPr="0071768C" w14:paraId="69242F39" w14:textId="77777777" w:rsidTr="008F2980">
        <w:tc>
          <w:tcPr>
            <w:tcW w:w="1751" w:type="dxa"/>
          </w:tcPr>
          <w:p w14:paraId="6F16893B" w14:textId="44B64F96" w:rsidR="003C3B50" w:rsidRPr="0071768C" w:rsidRDefault="00B165F9" w:rsidP="005A0A27">
            <w:pPr>
              <w:pStyle w:val="Otsikko1"/>
              <w:rPr>
                <w:lang w:bidi="fi-FI"/>
              </w:rPr>
            </w:pPr>
            <w:r>
              <w:rPr>
                <w:lang w:bidi="fi-FI"/>
              </w:rPr>
              <w:t>Ce</w:t>
            </w:r>
            <w:r w:rsidR="006909EB">
              <w:rPr>
                <w:lang w:bidi="fi-FI"/>
              </w:rPr>
              <w:t>nter Diameter Circle</w:t>
            </w:r>
          </w:p>
        </w:tc>
        <w:tc>
          <w:tcPr>
            <w:tcW w:w="447" w:type="dxa"/>
          </w:tcPr>
          <w:p w14:paraId="4E9B9691" w14:textId="77777777" w:rsidR="003C3B50" w:rsidRPr="0071768C" w:rsidRDefault="003C3B50" w:rsidP="005A0A27"/>
        </w:tc>
        <w:tc>
          <w:tcPr>
            <w:tcW w:w="7548" w:type="dxa"/>
          </w:tcPr>
          <w:sdt>
            <w:sdtPr>
              <w:rPr>
                <w:i/>
                <w:iCs/>
                <w:color w:val="5E5E5E" w:themeColor="text2"/>
                <w:sz w:val="18"/>
                <w:szCs w:val="18"/>
              </w:rPr>
              <w:id w:val="973720453"/>
              <w15:repeatingSection/>
            </w:sdtPr>
            <w:sdtEndPr/>
            <w:sdtContent>
              <w:sdt>
                <w:sdtPr>
                  <w:id w:val="76104936"/>
                  <w:placeholder>
                    <w:docPart w:val="9DB673F3527648C7ACF585555B70C9C2"/>
                  </w:placeholder>
                  <w15:repeatingSectionItem/>
                </w:sdtPr>
                <w:sdtEndPr/>
                <w:sdtContent>
                  <w:p w14:paraId="41EC1583" w14:textId="0AE5A478" w:rsidR="003C3B50" w:rsidRPr="009906AF" w:rsidRDefault="009906AF" w:rsidP="005A0A27">
                    <w:r w:rsidRPr="00C60A0F">
                      <w:rPr>
                        <w:b/>
                        <w:bCs/>
                        <w:noProof/>
                      </w:rPr>
                      <w:drawing>
                        <wp:anchor distT="0" distB="0" distL="114300" distR="114300" simplePos="0" relativeHeight="251658264" behindDoc="0" locked="0" layoutInCell="1" allowOverlap="1" wp14:anchorId="6FA24061" wp14:editId="26E34CF6">
                          <wp:simplePos x="0" y="0"/>
                          <wp:positionH relativeFrom="column">
                            <wp:posOffset>1628775</wp:posOffset>
                          </wp:positionH>
                          <wp:positionV relativeFrom="paragraph">
                            <wp:posOffset>-5715</wp:posOffset>
                          </wp:positionV>
                          <wp:extent cx="247650" cy="247650"/>
                          <wp:effectExtent l="0" t="0" r="0" b="0"/>
                          <wp:wrapNone/>
                          <wp:docPr id="108"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A0F">
                      <w:rPr>
                        <w:b/>
                        <w:bCs/>
                      </w:rPr>
                      <w:t>Draw a Center Diameter Circle            in the middle of the rectangle</w:t>
                    </w:r>
                    <w:r>
                      <w:t xml:space="preserve">. The cursor will be on the center when the triangle indicator appears. </w:t>
                    </w:r>
                    <w:r w:rsidRPr="007B0664">
                      <w:rPr>
                        <w:b/>
                        <w:bCs/>
                      </w:rPr>
                      <w:t>Click there to set the circle center</w:t>
                    </w:r>
                    <w:r>
                      <w:rPr>
                        <w:b/>
                        <w:bCs/>
                      </w:rPr>
                      <w:t xml:space="preserve"> and then</w:t>
                    </w:r>
                    <w:r>
                      <w:t xml:space="preserve"> </w:t>
                    </w:r>
                    <w:r w:rsidRPr="002C1A17">
                      <w:rPr>
                        <w:b/>
                        <w:bCs/>
                      </w:rPr>
                      <w:t>finish it by giving it a radius</w:t>
                    </w:r>
                    <w:r>
                      <w:t>.</w:t>
                    </w:r>
                  </w:p>
                </w:sdtContent>
              </w:sdt>
              <w:sdt>
                <w:sdtPr>
                  <w:rPr>
                    <w:i/>
                    <w:iCs/>
                    <w:color w:val="5E5E5E" w:themeColor="text2"/>
                    <w:sz w:val="18"/>
                    <w:szCs w:val="18"/>
                  </w:rPr>
                  <w:id w:val="-746727816"/>
                  <w:placeholder>
                    <w:docPart w:val="34591D03EA6446B5A4CF07960B9D3713"/>
                  </w:placeholder>
                  <w15:repeatingSectionItem/>
                </w:sdtPr>
                <w:sdtEndPr/>
                <w:sdtContent>
                  <w:p w14:paraId="5AD61743" w14:textId="065B244D" w:rsidR="000D5614" w:rsidRDefault="00F012AF" w:rsidP="000D5614">
                    <w:pPr>
                      <w:keepNext/>
                      <w:jc w:val="center"/>
                    </w:pPr>
                    <w:r>
                      <w:rPr>
                        <w:noProof/>
                      </w:rPr>
                      <w:drawing>
                        <wp:inline distT="0" distB="0" distL="0" distR="0" wp14:anchorId="2541CA02" wp14:editId="718C5BC9">
                          <wp:extent cx="2667000" cy="747448"/>
                          <wp:effectExtent l="0" t="0" r="0" b="0"/>
                          <wp:docPr id="66" name="Kuv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2595" cy="771437"/>
                                  </a:xfrm>
                                  <a:prstGeom prst="rect">
                                    <a:avLst/>
                                  </a:prstGeom>
                                </pic:spPr>
                              </pic:pic>
                            </a:graphicData>
                          </a:graphic>
                        </wp:inline>
                      </w:drawing>
                    </w:r>
                  </w:p>
                  <w:p w14:paraId="04F9404B" w14:textId="234077AF" w:rsidR="003C3B50" w:rsidRPr="0071768C" w:rsidRDefault="000D5614" w:rsidP="00EF301F">
                    <w:pPr>
                      <w:pStyle w:val="Kuvaotsikko"/>
                      <w:jc w:val="center"/>
                    </w:pPr>
                    <w:r w:rsidRPr="00ED02BF">
                      <w:t>Circle drawn in the middle of the rectangle</w:t>
                    </w:r>
                  </w:p>
                </w:sdtContent>
              </w:sdt>
            </w:sdtContent>
          </w:sdt>
        </w:tc>
      </w:tr>
      <w:tr w:rsidR="003C3B50" w:rsidRPr="0071768C" w14:paraId="5FE5EC7D" w14:textId="77777777" w:rsidTr="008F2980">
        <w:tc>
          <w:tcPr>
            <w:tcW w:w="1751" w:type="dxa"/>
          </w:tcPr>
          <w:p w14:paraId="2C3488F7" w14:textId="4CC5090D" w:rsidR="003C3B50" w:rsidRPr="0071768C" w:rsidRDefault="00CD59DC" w:rsidP="005A0A27">
            <w:pPr>
              <w:pStyle w:val="Otsikko1"/>
              <w:rPr>
                <w:lang w:bidi="fi-FI"/>
              </w:rPr>
            </w:pPr>
            <w:r>
              <w:lastRenderedPageBreak/>
              <w:t>rECTANGULAR PATTERN</w:t>
            </w:r>
          </w:p>
        </w:tc>
        <w:tc>
          <w:tcPr>
            <w:tcW w:w="447" w:type="dxa"/>
          </w:tcPr>
          <w:p w14:paraId="76772B7E" w14:textId="77777777" w:rsidR="003C3B50" w:rsidRPr="0071768C" w:rsidRDefault="003C3B50" w:rsidP="005A0A27"/>
        </w:tc>
        <w:tc>
          <w:tcPr>
            <w:tcW w:w="7548" w:type="dxa"/>
          </w:tcPr>
          <w:sdt>
            <w:sdtPr>
              <w:rPr>
                <w:i/>
                <w:iCs/>
                <w:color w:val="5E5E5E" w:themeColor="text2"/>
                <w:sz w:val="18"/>
                <w:szCs w:val="18"/>
              </w:rPr>
              <w:id w:val="1661273934"/>
              <w15:repeatingSection/>
            </w:sdtPr>
            <w:sdtEndPr/>
            <w:sdtContent>
              <w:sdt>
                <w:sdtPr>
                  <w:id w:val="2127340134"/>
                  <w:placeholder>
                    <w:docPart w:val="9738D62F9A4B47F9A97D570A1DE5D521"/>
                  </w:placeholder>
                  <w15:repeatingSectionItem/>
                </w:sdtPr>
                <w:sdtEndPr/>
                <w:sdtContent>
                  <w:p w14:paraId="54CC70B7" w14:textId="1666BD8B" w:rsidR="003C3B50" w:rsidRPr="0071768C" w:rsidRDefault="00800B99" w:rsidP="005A0A27">
                    <w:r w:rsidRPr="00C60A0F">
                      <w:rPr>
                        <w:b/>
                        <w:bCs/>
                        <w:noProof/>
                      </w:rPr>
                      <w:drawing>
                        <wp:anchor distT="0" distB="0" distL="114300" distR="114300" simplePos="0" relativeHeight="251658262" behindDoc="0" locked="0" layoutInCell="1" allowOverlap="1" wp14:anchorId="054C93E1" wp14:editId="7E82364A">
                          <wp:simplePos x="0" y="0"/>
                          <wp:positionH relativeFrom="column">
                            <wp:posOffset>2733675</wp:posOffset>
                          </wp:positionH>
                          <wp:positionV relativeFrom="paragraph">
                            <wp:posOffset>-7620</wp:posOffset>
                          </wp:positionV>
                          <wp:extent cx="247650" cy="247650"/>
                          <wp:effectExtent l="0" t="0" r="0" b="0"/>
                          <wp:wrapNone/>
                          <wp:docPr id="109"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Go to the </w:t>
                    </w:r>
                    <w:r w:rsidRPr="00B225EE">
                      <w:rPr>
                        <w:i/>
                      </w:rPr>
                      <w:t>sketch</w:t>
                    </w:r>
                    <w:r>
                      <w:t xml:space="preserve"> tab and </w:t>
                    </w:r>
                    <w:r w:rsidRPr="00CD149D">
                      <w:rPr>
                        <w:b/>
                        <w:bCs/>
                      </w:rPr>
                      <w:t xml:space="preserve">select </w:t>
                    </w:r>
                    <w:r w:rsidRPr="00CD149D">
                      <w:rPr>
                        <w:b/>
                        <w:bCs/>
                        <w:i/>
                      </w:rPr>
                      <w:t>Rectangular Pattern</w:t>
                    </w:r>
                    <w:r>
                      <w:rPr>
                        <w:b/>
                        <w:bCs/>
                        <w:i/>
                      </w:rPr>
                      <w:t xml:space="preserve">            </w:t>
                    </w:r>
                    <w:r w:rsidRPr="00CD149D">
                      <w:rPr>
                        <w:b/>
                        <w:bCs/>
                      </w:rPr>
                      <w:t xml:space="preserve"> tool</w:t>
                    </w:r>
                    <w:r>
                      <w:t xml:space="preserve">. While the rectangular pattern tool is active, </w:t>
                    </w:r>
                    <w:r w:rsidRPr="00CD149D">
                      <w:rPr>
                        <w:b/>
                        <w:bCs/>
                      </w:rPr>
                      <w:t>select the edge of the circle</w:t>
                    </w:r>
                    <w:r>
                      <w:t xml:space="preserve">. </w:t>
                    </w:r>
                  </w:p>
                </w:sdtContent>
              </w:sdt>
              <w:sdt>
                <w:sdtPr>
                  <w:id w:val="312227781"/>
                  <w:placeholder>
                    <w:docPart w:val="9DF6A8A0908C4CBFAF35CAE8CC571E28"/>
                  </w:placeholder>
                  <w15:repeatingSectionItem/>
                </w:sdtPr>
                <w:sdtEndPr/>
                <w:sdtContent>
                  <w:p w14:paraId="420D04B5" w14:textId="0EAD1805" w:rsidR="003C3B50" w:rsidRPr="0071768C" w:rsidRDefault="00085BBC" w:rsidP="005A0A27">
                    <w:r w:rsidRPr="00CD149D">
                      <w:rPr>
                        <w:b/>
                        <w:bCs/>
                      </w:rPr>
                      <w:t>Drag the arrow to duplicate the circle or enter a value to the distance field</w:t>
                    </w:r>
                    <w:r>
                      <w:t xml:space="preserve"> in the Rectangle Pattern menu. The quantity of the circles can also be changed on the rectangular pattern menu. </w:t>
                    </w:r>
                    <w:r w:rsidRPr="002761D3">
                      <w:rPr>
                        <w:b/>
                        <w:bCs/>
                      </w:rPr>
                      <w:t>Change direction type to symmetric</w:t>
                    </w:r>
                    <w:r>
                      <w:t xml:space="preserve"> to duplicate on both left and right sides of the initial circle. Now the sketch is finished,</w:t>
                    </w:r>
                    <w:r w:rsidRPr="00FF719A">
                      <w:rPr>
                        <w:b/>
                        <w:bCs/>
                      </w:rPr>
                      <w:t xml:space="preserve"> press </w:t>
                    </w:r>
                    <w:r w:rsidRPr="00FF719A">
                      <w:rPr>
                        <w:b/>
                        <w:bCs/>
                        <w:i/>
                        <w:iCs/>
                      </w:rPr>
                      <w:t>OK</w:t>
                    </w:r>
                    <w:r>
                      <w:t xml:space="preserve"> from the </w:t>
                    </w:r>
                    <w:r w:rsidRPr="00FF719A">
                      <w:rPr>
                        <w:i/>
                        <w:iCs/>
                      </w:rPr>
                      <w:t>Sketch Palette</w:t>
                    </w:r>
                    <w:r>
                      <w:t xml:space="preserve"> menu.</w:t>
                    </w:r>
                  </w:p>
                </w:sdtContent>
              </w:sdt>
              <w:sdt>
                <w:sdtPr>
                  <w:rPr>
                    <w:rFonts w:asciiTheme="minorHAnsi" w:eastAsiaTheme="minorEastAsia" w:hAnsiTheme="minorHAnsi" w:cstheme="minorBidi"/>
                    <w:b w:val="0"/>
                    <w:bCs w:val="0"/>
                    <w:i/>
                    <w:iCs/>
                    <w:caps w:val="0"/>
                    <w:color w:val="5E5E5E" w:themeColor="text2"/>
                    <w:sz w:val="18"/>
                    <w:szCs w:val="18"/>
                    <w14:ligatures w14:val="none"/>
                  </w:rPr>
                  <w:id w:val="2134435706"/>
                  <w:placeholder>
                    <w:docPart w:val="FF0B8D8CBE4B4E31A60AC7578D08DE90"/>
                  </w:placeholder>
                  <w15:repeatingSectionItem/>
                </w:sdtPr>
                <w:sdtEndPr/>
                <w:sdtContent>
                  <w:p w14:paraId="2E8BD97D" w14:textId="77777777" w:rsidR="00834F9F" w:rsidRDefault="009575B2" w:rsidP="00834F9F">
                    <w:pPr>
                      <w:pStyle w:val="Otsikko2"/>
                      <w:jc w:val="center"/>
                    </w:pPr>
                    <w:r>
                      <w:rPr>
                        <w:noProof/>
                      </w:rPr>
                      <w:drawing>
                        <wp:inline distT="0" distB="0" distL="0" distR="0" wp14:anchorId="020CB143" wp14:editId="3BF9020D">
                          <wp:extent cx="3071247" cy="822960"/>
                          <wp:effectExtent l="0" t="0" r="0" b="0"/>
                          <wp:docPr id="49" name="Kuv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9490" cy="833207"/>
                                  </a:xfrm>
                                  <a:prstGeom prst="rect">
                                    <a:avLst/>
                                  </a:prstGeom>
                                </pic:spPr>
                              </pic:pic>
                            </a:graphicData>
                          </a:graphic>
                        </wp:inline>
                      </w:drawing>
                    </w:r>
                  </w:p>
                  <w:p w14:paraId="17B04223" w14:textId="1B04A384" w:rsidR="003C3B50" w:rsidRPr="0071768C" w:rsidRDefault="00834F9F" w:rsidP="00B3155D">
                    <w:pPr>
                      <w:pStyle w:val="Kuvaotsikko"/>
                      <w:jc w:val="center"/>
                    </w:pPr>
                    <w:r w:rsidRPr="003C45B2">
                      <w:t>Circle duplicated with Pattern tool</w:t>
                    </w:r>
                  </w:p>
                </w:sdtContent>
              </w:sdt>
            </w:sdtContent>
          </w:sdt>
        </w:tc>
      </w:tr>
      <w:tr w:rsidR="00D3741B" w:rsidRPr="0071768C" w14:paraId="58C26734" w14:textId="77777777" w:rsidTr="008F2980">
        <w:tc>
          <w:tcPr>
            <w:tcW w:w="1751" w:type="dxa"/>
          </w:tcPr>
          <w:p w14:paraId="0B5F50AD" w14:textId="7DF7414B" w:rsidR="00D3741B" w:rsidRPr="0071768C" w:rsidRDefault="00DE4EDD" w:rsidP="005A0A27">
            <w:pPr>
              <w:pStyle w:val="Otsikko1"/>
              <w:rPr>
                <w:lang w:bidi="fi-FI"/>
              </w:rPr>
            </w:pPr>
            <w:r>
              <w:t>extrude</w:t>
            </w:r>
          </w:p>
        </w:tc>
        <w:tc>
          <w:tcPr>
            <w:tcW w:w="447" w:type="dxa"/>
          </w:tcPr>
          <w:p w14:paraId="62A6B26C" w14:textId="77777777" w:rsidR="00D3741B" w:rsidRPr="0071768C" w:rsidRDefault="00D3741B" w:rsidP="005A0A27"/>
        </w:tc>
        <w:tc>
          <w:tcPr>
            <w:tcW w:w="7548" w:type="dxa"/>
          </w:tcPr>
          <w:sdt>
            <w:sdtPr>
              <w:rPr>
                <w:i/>
                <w:iCs/>
                <w:color w:val="5E5E5E" w:themeColor="text2"/>
                <w:sz w:val="18"/>
                <w:szCs w:val="18"/>
              </w:rPr>
              <w:id w:val="-342170920"/>
              <w15:repeatingSection/>
            </w:sdtPr>
            <w:sdtEndPr/>
            <w:sdtContent>
              <w:sdt>
                <w:sdtPr>
                  <w:id w:val="-308872195"/>
                  <w:placeholder>
                    <w:docPart w:val="568E0508DDCD439783376E505D349090"/>
                  </w:placeholder>
                  <w15:repeatingSectionItem/>
                </w:sdtPr>
                <w:sdtEndPr/>
                <w:sdtContent>
                  <w:p w14:paraId="3017B9B5" w14:textId="67B684B9" w:rsidR="00D3741B" w:rsidRPr="0071768C" w:rsidRDefault="00366B08" w:rsidP="005A0A27">
                    <w:r w:rsidRPr="00C60A0F">
                      <w:rPr>
                        <w:b/>
                        <w:bCs/>
                        <w:noProof/>
                      </w:rPr>
                      <w:drawing>
                        <wp:anchor distT="0" distB="0" distL="114300" distR="114300" simplePos="0" relativeHeight="251658263" behindDoc="0" locked="0" layoutInCell="1" allowOverlap="1" wp14:anchorId="517923DC" wp14:editId="7DA11C06">
                          <wp:simplePos x="0" y="0"/>
                          <wp:positionH relativeFrom="column">
                            <wp:posOffset>1004570</wp:posOffset>
                          </wp:positionH>
                          <wp:positionV relativeFrom="paragraph">
                            <wp:posOffset>-23495</wp:posOffset>
                          </wp:positionV>
                          <wp:extent cx="247650" cy="247650"/>
                          <wp:effectExtent l="0" t="0" r="0" b="0"/>
                          <wp:wrapNone/>
                          <wp:docPr id="112"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190" w:rsidRPr="00F4205C">
                      <w:rPr>
                        <w:b/>
                        <w:bCs/>
                      </w:rPr>
                      <w:t xml:space="preserve">Select </w:t>
                    </w:r>
                    <w:r w:rsidR="00611190">
                      <w:rPr>
                        <w:b/>
                        <w:bCs/>
                      </w:rPr>
                      <w:t xml:space="preserve">the </w:t>
                    </w:r>
                    <w:r w:rsidR="00611190" w:rsidRPr="00F4205C">
                      <w:rPr>
                        <w:b/>
                        <w:bCs/>
                        <w:i/>
                        <w:iCs/>
                      </w:rPr>
                      <w:t>Extrude</w:t>
                    </w:r>
                    <w:r w:rsidR="00611190" w:rsidRPr="00F4205C">
                      <w:rPr>
                        <w:b/>
                        <w:bCs/>
                      </w:rPr>
                      <w:t xml:space="preserve"> </w:t>
                    </w:r>
                    <w:r w:rsidR="00611190">
                      <w:rPr>
                        <w:b/>
                        <w:bCs/>
                      </w:rPr>
                      <w:t xml:space="preserve">           </w:t>
                    </w:r>
                    <w:r w:rsidR="00611190" w:rsidRPr="00F4205C">
                      <w:rPr>
                        <w:b/>
                        <w:bCs/>
                      </w:rPr>
                      <w:t>tool</w:t>
                    </w:r>
                    <w:r w:rsidR="00611190">
                      <w:t xml:space="preserve">. Now that the extrude tool is active, </w:t>
                    </w:r>
                    <w:r w:rsidR="00611190" w:rsidRPr="00F4205C">
                      <w:rPr>
                        <w:b/>
                        <w:bCs/>
                      </w:rPr>
                      <w:t>select all the circles and enter a value to the distance field</w:t>
                    </w:r>
                    <w:r w:rsidR="00611190">
                      <w:t xml:space="preserve"> in the extrude menu and </w:t>
                    </w:r>
                    <w:r w:rsidR="00611190" w:rsidRPr="00A52779">
                      <w:rPr>
                        <w:b/>
                        <w:bCs/>
                      </w:rPr>
                      <w:t>press OK</w:t>
                    </w:r>
                    <w:r w:rsidR="00611190">
                      <w:t xml:space="preserve"> </w:t>
                    </w:r>
                    <w:r w:rsidR="00611190" w:rsidRPr="001F58E3">
                      <w:t>fro</w:t>
                    </w:r>
                    <w:r w:rsidR="00611190">
                      <w:t>m the extrude menu.</w:t>
                    </w:r>
                  </w:p>
                </w:sdtContent>
              </w:sdt>
              <w:sdt>
                <w:sdtPr>
                  <w:id w:val="2099447668"/>
                  <w:placeholder>
                    <w:docPart w:val="198D961A2E32449F848D788A97074B0B"/>
                  </w:placeholder>
                  <w15:repeatingSectionItem/>
                </w:sdtPr>
                <w:sdtEndPr/>
                <w:sdtContent>
                  <w:p w14:paraId="193C1618" w14:textId="35DCE278" w:rsidR="00D3741B" w:rsidRPr="0071768C" w:rsidRDefault="006345B9" w:rsidP="005A0A27">
                    <w:r>
                      <w:t xml:space="preserve">After extruding the circles, </w:t>
                    </w:r>
                    <w:r w:rsidRPr="002303BF">
                      <w:rPr>
                        <w:b/>
                        <w:bCs/>
                      </w:rPr>
                      <w:t>extrude the base of the hanger</w:t>
                    </w:r>
                    <w:r>
                      <w:t xml:space="preserve">. The sketch might not be visible, so make sure that eye icon is active in the </w:t>
                    </w:r>
                    <w:r w:rsidRPr="00DA5956">
                      <w:rPr>
                        <w:i/>
                        <w:iCs/>
                      </w:rPr>
                      <w:t>Browser</w:t>
                    </w:r>
                    <w:r>
                      <w:t xml:space="preserve"> menu. You can change the visibility by clicking the eye icon.</w:t>
                    </w:r>
                  </w:p>
                </w:sdtContent>
              </w:sdt>
              <w:sdt>
                <w:sdtPr>
                  <w:rPr>
                    <w:rFonts w:asciiTheme="minorHAnsi" w:eastAsiaTheme="minorEastAsia" w:hAnsiTheme="minorHAnsi" w:cstheme="minorBidi"/>
                    <w:b w:val="0"/>
                    <w:bCs w:val="0"/>
                    <w:i/>
                    <w:iCs/>
                    <w:caps w:val="0"/>
                    <w:color w:val="5E5E5E" w:themeColor="text2"/>
                    <w:sz w:val="18"/>
                    <w:szCs w:val="18"/>
                    <w14:ligatures w14:val="none"/>
                  </w:rPr>
                  <w:id w:val="1106313809"/>
                  <w:placeholder>
                    <w:docPart w:val="B3E87067439F4C2E9A01C4A951D14258"/>
                  </w:placeholder>
                  <w15:repeatingSectionItem/>
                </w:sdtPr>
                <w:sdtEndPr/>
                <w:sdtContent>
                  <w:p w14:paraId="462E1E87" w14:textId="77777777" w:rsidR="002149DA" w:rsidRDefault="00537ABD" w:rsidP="002149DA">
                    <w:pPr>
                      <w:pStyle w:val="Otsikko2"/>
                      <w:jc w:val="center"/>
                    </w:pPr>
                    <w:r>
                      <w:rPr>
                        <w:noProof/>
                      </w:rPr>
                      <w:drawing>
                        <wp:inline distT="0" distB="0" distL="0" distR="0" wp14:anchorId="55F931C0" wp14:editId="330C6E8E">
                          <wp:extent cx="2727960" cy="1865573"/>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0935" cy="1867608"/>
                                  </a:xfrm>
                                  <a:prstGeom prst="rect">
                                    <a:avLst/>
                                  </a:prstGeom>
                                </pic:spPr>
                              </pic:pic>
                            </a:graphicData>
                          </a:graphic>
                        </wp:inline>
                      </w:drawing>
                    </w:r>
                  </w:p>
                  <w:p w14:paraId="73F217F8" w14:textId="2D541F22" w:rsidR="00D3741B" w:rsidRPr="0071768C" w:rsidRDefault="002149DA" w:rsidP="002149DA">
                    <w:pPr>
                      <w:pStyle w:val="Kuvaotsikko"/>
                      <w:jc w:val="center"/>
                    </w:pPr>
                    <w:r w:rsidRPr="00C61BF0">
                      <w:t>Browser menu</w:t>
                    </w:r>
                  </w:p>
                </w:sdtContent>
              </w:sdt>
              <w:sdt>
                <w:sdtPr>
                  <w:rPr>
                    <w:rFonts w:asciiTheme="minorHAnsi" w:eastAsiaTheme="minorEastAsia" w:hAnsiTheme="minorHAnsi" w:cstheme="minorBidi"/>
                    <w:b w:val="0"/>
                    <w:bCs w:val="0"/>
                    <w:i/>
                    <w:iCs/>
                    <w:caps w:val="0"/>
                    <w:color w:val="5E5E5E" w:themeColor="text2"/>
                    <w:sz w:val="18"/>
                    <w:szCs w:val="18"/>
                    <w14:ligatures w14:val="none"/>
                  </w:rPr>
                  <w:id w:val="-1324356353"/>
                  <w:placeholder>
                    <w:docPart w:val="4436490E20184C1DB83027700D4D32C5"/>
                  </w:placeholder>
                  <w15:repeatingSectionItem/>
                </w:sdtPr>
                <w:sdtEndPr/>
                <w:sdtContent>
                  <w:p w14:paraId="0498C111" w14:textId="77777777" w:rsidR="00800B76" w:rsidRDefault="00064308" w:rsidP="00800B76">
                    <w:pPr>
                      <w:pStyle w:val="Otsikko2"/>
                      <w:jc w:val="center"/>
                    </w:pPr>
                    <w:r>
                      <w:rPr>
                        <w:noProof/>
                      </w:rPr>
                      <w:drawing>
                        <wp:inline distT="0" distB="0" distL="0" distR="0" wp14:anchorId="5754C235" wp14:editId="59F631C0">
                          <wp:extent cx="3550561" cy="1059180"/>
                          <wp:effectExtent l="0" t="0" r="0" b="7620"/>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8353" cy="1064488"/>
                                  </a:xfrm>
                                  <a:prstGeom prst="rect">
                                    <a:avLst/>
                                  </a:prstGeom>
                                </pic:spPr>
                              </pic:pic>
                            </a:graphicData>
                          </a:graphic>
                        </wp:inline>
                      </w:drawing>
                    </w:r>
                  </w:p>
                  <w:p w14:paraId="49C8BCE9" w14:textId="2CD601AB" w:rsidR="00565A8C" w:rsidRPr="0071768C" w:rsidRDefault="00800B76" w:rsidP="00800B76">
                    <w:pPr>
                      <w:pStyle w:val="Kuvaotsikko"/>
                      <w:jc w:val="center"/>
                    </w:pPr>
                    <w:r w:rsidRPr="00897DC9">
                      <w:t>Finished coat hanger</w:t>
                    </w:r>
                  </w:p>
                </w:sdtContent>
              </w:sdt>
            </w:sdtContent>
          </w:sdt>
          <w:p w14:paraId="298E7244" w14:textId="77777777" w:rsidR="00D3741B" w:rsidRPr="0071768C" w:rsidRDefault="00D3741B" w:rsidP="005A0A27">
            <w:pPr>
              <w:pStyle w:val="Otsikko2"/>
            </w:pPr>
          </w:p>
        </w:tc>
      </w:tr>
    </w:tbl>
    <w:p w14:paraId="76E39D25" w14:textId="77777777" w:rsidR="003C3B50" w:rsidRPr="003C3B50" w:rsidRDefault="003C3B50" w:rsidP="003C3B50"/>
    <w:sectPr w:rsidR="003C3B50" w:rsidRPr="003C3B50" w:rsidSect="00591208">
      <w:footerReference w:type="default" r:id="rId62"/>
      <w:pgSz w:w="11906" w:h="16838" w:code="9"/>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1006C" w14:textId="77777777" w:rsidR="0032495F" w:rsidRDefault="0032495F">
      <w:pPr>
        <w:spacing w:before="0" w:after="0" w:line="240" w:lineRule="auto"/>
      </w:pPr>
      <w:r>
        <w:separator/>
      </w:r>
    </w:p>
  </w:endnote>
  <w:endnote w:type="continuationSeparator" w:id="0">
    <w:p w14:paraId="2F25E847" w14:textId="77777777" w:rsidR="0032495F" w:rsidRDefault="0032495F">
      <w:pPr>
        <w:spacing w:before="0" w:after="0" w:line="240" w:lineRule="auto"/>
      </w:pPr>
      <w:r>
        <w:continuationSeparator/>
      </w:r>
    </w:p>
  </w:endnote>
  <w:endnote w:type="continuationNotice" w:id="1">
    <w:p w14:paraId="056F6A3F" w14:textId="77777777" w:rsidR="0032495F" w:rsidRDefault="0032495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Description w:val="Alatunnisteen taulukko"/>
    </w:tblPr>
    <w:tblGrid>
      <w:gridCol w:w="4863"/>
      <w:gridCol w:w="4883"/>
    </w:tblGrid>
    <w:tr w:rsidR="00057A84" w14:paraId="4DAC7253" w14:textId="77777777">
      <w:tc>
        <w:tcPr>
          <w:tcW w:w="5148" w:type="dxa"/>
        </w:tcPr>
        <w:p w14:paraId="253028F0" w14:textId="77777777" w:rsidR="00780D59" w:rsidRDefault="00FA7B56">
          <w:pPr>
            <w:pStyle w:val="Alatunniste"/>
          </w:pPr>
          <w:r>
            <w:rPr>
              <w:lang w:bidi="fi-FI"/>
            </w:rPr>
            <w:t>Page</w:t>
          </w:r>
          <w:r w:rsidR="00DC54D1">
            <w:rPr>
              <w:lang w:bidi="fi-FI"/>
            </w:rPr>
            <w:t xml:space="preserve"> | </w:t>
          </w:r>
          <w:r w:rsidR="00DC54D1">
            <w:rPr>
              <w:lang w:bidi="fi-FI"/>
            </w:rPr>
            <w:fldChar w:fldCharType="begin"/>
          </w:r>
          <w:r w:rsidR="00DC54D1">
            <w:rPr>
              <w:lang w:bidi="fi-FI"/>
            </w:rPr>
            <w:instrText xml:space="preserve"> PAGE   \* MERGEFORMAT </w:instrText>
          </w:r>
          <w:r w:rsidR="00DC54D1">
            <w:rPr>
              <w:lang w:bidi="fi-FI"/>
            </w:rPr>
            <w:fldChar w:fldCharType="separate"/>
          </w:r>
          <w:r w:rsidR="001E16C2">
            <w:rPr>
              <w:noProof/>
              <w:lang w:bidi="fi-FI"/>
            </w:rPr>
            <w:t>3</w:t>
          </w:r>
          <w:r w:rsidR="00DC54D1">
            <w:rPr>
              <w:lang w:bidi="fi-FI"/>
            </w:rPr>
            <w:fldChar w:fldCharType="end"/>
          </w:r>
        </w:p>
      </w:tc>
      <w:tc>
        <w:tcPr>
          <w:tcW w:w="5148" w:type="dxa"/>
        </w:tcPr>
        <w:p w14:paraId="439F3476" w14:textId="0D693D2D" w:rsidR="00780D59" w:rsidRDefault="008D059C" w:rsidP="007308CF">
          <w:pPr>
            <w:pStyle w:val="Alatunniste"/>
          </w:pPr>
          <w:r>
            <w:t xml:space="preserve">                                             Learning material for Fusion 360</w:t>
          </w:r>
        </w:p>
      </w:tc>
    </w:tr>
  </w:tbl>
  <w:p w14:paraId="6BAAC3B9" w14:textId="77777777" w:rsidR="00780D59" w:rsidRDefault="00780D59">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DCA5C" w14:textId="77777777" w:rsidR="0032495F" w:rsidRDefault="0032495F">
      <w:pPr>
        <w:spacing w:before="0" w:after="0" w:line="240" w:lineRule="auto"/>
      </w:pPr>
      <w:r>
        <w:separator/>
      </w:r>
    </w:p>
  </w:footnote>
  <w:footnote w:type="continuationSeparator" w:id="0">
    <w:p w14:paraId="15818376" w14:textId="77777777" w:rsidR="0032495F" w:rsidRDefault="0032495F">
      <w:pPr>
        <w:spacing w:before="0" w:after="0" w:line="240" w:lineRule="auto"/>
      </w:pPr>
      <w:r>
        <w:continuationSeparator/>
      </w:r>
    </w:p>
  </w:footnote>
  <w:footnote w:type="continuationNotice" w:id="1">
    <w:p w14:paraId="364FC88C" w14:textId="77777777" w:rsidR="0032495F" w:rsidRDefault="0032495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A7F08"/>
    <w:multiLevelType w:val="hybridMultilevel"/>
    <w:tmpl w:val="554466BE"/>
    <w:lvl w:ilvl="0" w:tplc="040B0005">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1AB5D9E"/>
    <w:multiLevelType w:val="hybridMultilevel"/>
    <w:tmpl w:val="83A23DD0"/>
    <w:lvl w:ilvl="0" w:tplc="040B0005">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77942CE6"/>
    <w:multiLevelType w:val="hybridMultilevel"/>
    <w:tmpl w:val="5FACD312"/>
    <w:lvl w:ilvl="0" w:tplc="040B0005">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208"/>
    <w:rsid w:val="00000ADE"/>
    <w:rsid w:val="0000162D"/>
    <w:rsid w:val="00001A77"/>
    <w:rsid w:val="00002109"/>
    <w:rsid w:val="00002B59"/>
    <w:rsid w:val="00004D65"/>
    <w:rsid w:val="00016964"/>
    <w:rsid w:val="00026E97"/>
    <w:rsid w:val="00027629"/>
    <w:rsid w:val="00047CB7"/>
    <w:rsid w:val="000500A4"/>
    <w:rsid w:val="00050B21"/>
    <w:rsid w:val="000536FA"/>
    <w:rsid w:val="00057A84"/>
    <w:rsid w:val="00064308"/>
    <w:rsid w:val="00073DFA"/>
    <w:rsid w:val="00081FD3"/>
    <w:rsid w:val="00084773"/>
    <w:rsid w:val="00085BBC"/>
    <w:rsid w:val="00093ABB"/>
    <w:rsid w:val="000A2B37"/>
    <w:rsid w:val="000B16E7"/>
    <w:rsid w:val="000B7FF8"/>
    <w:rsid w:val="000C2B1F"/>
    <w:rsid w:val="000D0AFB"/>
    <w:rsid w:val="000D5614"/>
    <w:rsid w:val="000F062E"/>
    <w:rsid w:val="000F231F"/>
    <w:rsid w:val="000F55E2"/>
    <w:rsid w:val="000F7802"/>
    <w:rsid w:val="000F78E2"/>
    <w:rsid w:val="001025D0"/>
    <w:rsid w:val="001100A0"/>
    <w:rsid w:val="00131256"/>
    <w:rsid w:val="0013721B"/>
    <w:rsid w:val="00142CBF"/>
    <w:rsid w:val="0015602B"/>
    <w:rsid w:val="00164A16"/>
    <w:rsid w:val="00164C95"/>
    <w:rsid w:val="00165F68"/>
    <w:rsid w:val="00167698"/>
    <w:rsid w:val="00172FA9"/>
    <w:rsid w:val="001809AB"/>
    <w:rsid w:val="001A33B8"/>
    <w:rsid w:val="001B0968"/>
    <w:rsid w:val="001E16C2"/>
    <w:rsid w:val="001E1AEA"/>
    <w:rsid w:val="001F393B"/>
    <w:rsid w:val="001F3F52"/>
    <w:rsid w:val="001F6C26"/>
    <w:rsid w:val="002044D0"/>
    <w:rsid w:val="0021356C"/>
    <w:rsid w:val="002149DA"/>
    <w:rsid w:val="00215C76"/>
    <w:rsid w:val="00222506"/>
    <w:rsid w:val="00263DAD"/>
    <w:rsid w:val="00265752"/>
    <w:rsid w:val="002666AA"/>
    <w:rsid w:val="00296F03"/>
    <w:rsid w:val="002972D6"/>
    <w:rsid w:val="002A639C"/>
    <w:rsid w:val="002B280C"/>
    <w:rsid w:val="002B79A1"/>
    <w:rsid w:val="002C1F1E"/>
    <w:rsid w:val="002C4A37"/>
    <w:rsid w:val="002D0D05"/>
    <w:rsid w:val="002E3B3C"/>
    <w:rsid w:val="002E5A20"/>
    <w:rsid w:val="002F5E1D"/>
    <w:rsid w:val="002F7111"/>
    <w:rsid w:val="0030045C"/>
    <w:rsid w:val="003115D1"/>
    <w:rsid w:val="0031365D"/>
    <w:rsid w:val="00313733"/>
    <w:rsid w:val="00313874"/>
    <w:rsid w:val="003200D6"/>
    <w:rsid w:val="00320831"/>
    <w:rsid w:val="0032495F"/>
    <w:rsid w:val="00334A98"/>
    <w:rsid w:val="00366B08"/>
    <w:rsid w:val="0037328B"/>
    <w:rsid w:val="00376C44"/>
    <w:rsid w:val="003B2EF7"/>
    <w:rsid w:val="003B4F28"/>
    <w:rsid w:val="003C3B50"/>
    <w:rsid w:val="003D17C3"/>
    <w:rsid w:val="003E54E8"/>
    <w:rsid w:val="003F2450"/>
    <w:rsid w:val="003F3456"/>
    <w:rsid w:val="003F3B73"/>
    <w:rsid w:val="003F6D2A"/>
    <w:rsid w:val="00406B79"/>
    <w:rsid w:val="00416F9C"/>
    <w:rsid w:val="00423FBB"/>
    <w:rsid w:val="00432E1C"/>
    <w:rsid w:val="004345DC"/>
    <w:rsid w:val="00441495"/>
    <w:rsid w:val="0044425B"/>
    <w:rsid w:val="00465432"/>
    <w:rsid w:val="004660EA"/>
    <w:rsid w:val="00476853"/>
    <w:rsid w:val="00497351"/>
    <w:rsid w:val="004A78E9"/>
    <w:rsid w:val="004B250A"/>
    <w:rsid w:val="004B40B9"/>
    <w:rsid w:val="004C0BEC"/>
    <w:rsid w:val="004C374E"/>
    <w:rsid w:val="004E0C85"/>
    <w:rsid w:val="004F36DF"/>
    <w:rsid w:val="00515CB5"/>
    <w:rsid w:val="0052288B"/>
    <w:rsid w:val="0053396B"/>
    <w:rsid w:val="00537ABD"/>
    <w:rsid w:val="00550570"/>
    <w:rsid w:val="00551807"/>
    <w:rsid w:val="00556C7F"/>
    <w:rsid w:val="00557FC1"/>
    <w:rsid w:val="005653BA"/>
    <w:rsid w:val="00565A8C"/>
    <w:rsid w:val="0058346D"/>
    <w:rsid w:val="00591208"/>
    <w:rsid w:val="0059619C"/>
    <w:rsid w:val="005A0A27"/>
    <w:rsid w:val="005A2F56"/>
    <w:rsid w:val="005A3100"/>
    <w:rsid w:val="005B211E"/>
    <w:rsid w:val="005C0C8C"/>
    <w:rsid w:val="005F5A9B"/>
    <w:rsid w:val="00611190"/>
    <w:rsid w:val="006226CE"/>
    <w:rsid w:val="0062558B"/>
    <w:rsid w:val="0062688F"/>
    <w:rsid w:val="00626EA6"/>
    <w:rsid w:val="006345B9"/>
    <w:rsid w:val="006379D3"/>
    <w:rsid w:val="0065560D"/>
    <w:rsid w:val="006811F5"/>
    <w:rsid w:val="00684EEF"/>
    <w:rsid w:val="006909EB"/>
    <w:rsid w:val="006A0EAB"/>
    <w:rsid w:val="006A6279"/>
    <w:rsid w:val="006B2F89"/>
    <w:rsid w:val="006B314D"/>
    <w:rsid w:val="006D4522"/>
    <w:rsid w:val="006E7A91"/>
    <w:rsid w:val="006F2B38"/>
    <w:rsid w:val="006F3BE5"/>
    <w:rsid w:val="006F6830"/>
    <w:rsid w:val="00700460"/>
    <w:rsid w:val="007037D7"/>
    <w:rsid w:val="00705AAB"/>
    <w:rsid w:val="00706D57"/>
    <w:rsid w:val="0070773B"/>
    <w:rsid w:val="0071225B"/>
    <w:rsid w:val="00714970"/>
    <w:rsid w:val="0071768C"/>
    <w:rsid w:val="007308CF"/>
    <w:rsid w:val="00753946"/>
    <w:rsid w:val="007574F2"/>
    <w:rsid w:val="0076646D"/>
    <w:rsid w:val="00780D59"/>
    <w:rsid w:val="00796256"/>
    <w:rsid w:val="007A7B6E"/>
    <w:rsid w:val="007B59A7"/>
    <w:rsid w:val="007D2C5E"/>
    <w:rsid w:val="007D5120"/>
    <w:rsid w:val="007E650B"/>
    <w:rsid w:val="007E74CD"/>
    <w:rsid w:val="007F0703"/>
    <w:rsid w:val="007F6EA6"/>
    <w:rsid w:val="00800B76"/>
    <w:rsid w:val="00800B99"/>
    <w:rsid w:val="008053FF"/>
    <w:rsid w:val="00813AD0"/>
    <w:rsid w:val="00814EA8"/>
    <w:rsid w:val="0082341A"/>
    <w:rsid w:val="0082593C"/>
    <w:rsid w:val="00833ADB"/>
    <w:rsid w:val="00834181"/>
    <w:rsid w:val="00834D53"/>
    <w:rsid w:val="00834F9F"/>
    <w:rsid w:val="00856B39"/>
    <w:rsid w:val="00880A49"/>
    <w:rsid w:val="00886E2C"/>
    <w:rsid w:val="00886F0B"/>
    <w:rsid w:val="008B33C0"/>
    <w:rsid w:val="008B372F"/>
    <w:rsid w:val="008C15DC"/>
    <w:rsid w:val="008D059C"/>
    <w:rsid w:val="008E2C1A"/>
    <w:rsid w:val="008F2980"/>
    <w:rsid w:val="0090445A"/>
    <w:rsid w:val="00904DE6"/>
    <w:rsid w:val="009135DB"/>
    <w:rsid w:val="009212A8"/>
    <w:rsid w:val="00922379"/>
    <w:rsid w:val="00923177"/>
    <w:rsid w:val="00923FC7"/>
    <w:rsid w:val="009254F5"/>
    <w:rsid w:val="009444BD"/>
    <w:rsid w:val="009575B2"/>
    <w:rsid w:val="00961DF5"/>
    <w:rsid w:val="00977E6F"/>
    <w:rsid w:val="00983EB1"/>
    <w:rsid w:val="009906AF"/>
    <w:rsid w:val="009B18CA"/>
    <w:rsid w:val="009C2E85"/>
    <w:rsid w:val="009C4CC7"/>
    <w:rsid w:val="009D6686"/>
    <w:rsid w:val="00A008BD"/>
    <w:rsid w:val="00A160E9"/>
    <w:rsid w:val="00A25902"/>
    <w:rsid w:val="00A6477B"/>
    <w:rsid w:val="00A67A1B"/>
    <w:rsid w:val="00A77B6D"/>
    <w:rsid w:val="00A8065B"/>
    <w:rsid w:val="00AA1DB9"/>
    <w:rsid w:val="00AA2367"/>
    <w:rsid w:val="00AB1819"/>
    <w:rsid w:val="00AB5FDD"/>
    <w:rsid w:val="00AC2E42"/>
    <w:rsid w:val="00AC5164"/>
    <w:rsid w:val="00AC6E87"/>
    <w:rsid w:val="00AD66E4"/>
    <w:rsid w:val="00AF4314"/>
    <w:rsid w:val="00B165F9"/>
    <w:rsid w:val="00B2377C"/>
    <w:rsid w:val="00B24E0A"/>
    <w:rsid w:val="00B26A25"/>
    <w:rsid w:val="00B3155D"/>
    <w:rsid w:val="00B41EBA"/>
    <w:rsid w:val="00B51DE1"/>
    <w:rsid w:val="00B658F6"/>
    <w:rsid w:val="00B7706B"/>
    <w:rsid w:val="00B84191"/>
    <w:rsid w:val="00B922C1"/>
    <w:rsid w:val="00B97812"/>
    <w:rsid w:val="00BA0039"/>
    <w:rsid w:val="00BA3658"/>
    <w:rsid w:val="00BC2029"/>
    <w:rsid w:val="00BC47F8"/>
    <w:rsid w:val="00BD000C"/>
    <w:rsid w:val="00BE0189"/>
    <w:rsid w:val="00C2014E"/>
    <w:rsid w:val="00C32673"/>
    <w:rsid w:val="00C40E96"/>
    <w:rsid w:val="00C47B94"/>
    <w:rsid w:val="00C821F2"/>
    <w:rsid w:val="00C84FCE"/>
    <w:rsid w:val="00C94DD9"/>
    <w:rsid w:val="00CC27E5"/>
    <w:rsid w:val="00CC64A6"/>
    <w:rsid w:val="00CD59DC"/>
    <w:rsid w:val="00CD5D4A"/>
    <w:rsid w:val="00CE18C6"/>
    <w:rsid w:val="00CE2495"/>
    <w:rsid w:val="00CE3DB9"/>
    <w:rsid w:val="00D16F51"/>
    <w:rsid w:val="00D3741B"/>
    <w:rsid w:val="00D404D0"/>
    <w:rsid w:val="00D4300B"/>
    <w:rsid w:val="00D5189C"/>
    <w:rsid w:val="00D53ECD"/>
    <w:rsid w:val="00D77934"/>
    <w:rsid w:val="00D80433"/>
    <w:rsid w:val="00D86A72"/>
    <w:rsid w:val="00DA3815"/>
    <w:rsid w:val="00DB4DE9"/>
    <w:rsid w:val="00DC519D"/>
    <w:rsid w:val="00DC54D1"/>
    <w:rsid w:val="00DD01F6"/>
    <w:rsid w:val="00DE4EDD"/>
    <w:rsid w:val="00E019F9"/>
    <w:rsid w:val="00E21483"/>
    <w:rsid w:val="00E236F0"/>
    <w:rsid w:val="00E23FB8"/>
    <w:rsid w:val="00E33E58"/>
    <w:rsid w:val="00E36E28"/>
    <w:rsid w:val="00E36F04"/>
    <w:rsid w:val="00E42627"/>
    <w:rsid w:val="00E44E71"/>
    <w:rsid w:val="00E72403"/>
    <w:rsid w:val="00E7428A"/>
    <w:rsid w:val="00E77F28"/>
    <w:rsid w:val="00E80BF5"/>
    <w:rsid w:val="00EA15B5"/>
    <w:rsid w:val="00EA3A4C"/>
    <w:rsid w:val="00EA69FD"/>
    <w:rsid w:val="00EB751B"/>
    <w:rsid w:val="00ED1210"/>
    <w:rsid w:val="00EE3783"/>
    <w:rsid w:val="00EE4BCE"/>
    <w:rsid w:val="00EF301F"/>
    <w:rsid w:val="00EF5ED4"/>
    <w:rsid w:val="00EF7611"/>
    <w:rsid w:val="00F012AF"/>
    <w:rsid w:val="00F03CE8"/>
    <w:rsid w:val="00F03E36"/>
    <w:rsid w:val="00F06570"/>
    <w:rsid w:val="00F121B1"/>
    <w:rsid w:val="00F15C6F"/>
    <w:rsid w:val="00F22D78"/>
    <w:rsid w:val="00F242F9"/>
    <w:rsid w:val="00F34652"/>
    <w:rsid w:val="00F574AA"/>
    <w:rsid w:val="00F61D2D"/>
    <w:rsid w:val="00F730AA"/>
    <w:rsid w:val="00F7649A"/>
    <w:rsid w:val="00FA5D16"/>
    <w:rsid w:val="00FA7B56"/>
    <w:rsid w:val="00FD7C2D"/>
    <w:rsid w:val="00FF3E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3F1B0B"/>
  <w15:chartTrackingRefBased/>
  <w15:docId w15:val="{1BB07447-A6E6-477F-A686-40EA8EE7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lang w:val="fi-FI" w:eastAsia="ja-JP"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lsdException w:name="Signature" w:semiHidden="1" w:uiPriority="8"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lsdException w:name="Date" w:semiHidden="1" w:uiPriority="8"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qFormat="1"/>
    <w:lsdException w:name="Emphasis" w:semiHidden="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Pr>
      <w:kern w:val="20"/>
      <w:lang w:val="en-GB"/>
    </w:rPr>
  </w:style>
  <w:style w:type="paragraph" w:styleId="Otsikko1">
    <w:name w:val="heading 1"/>
    <w:basedOn w:val="Normaali"/>
    <w:next w:val="Normaali"/>
    <w:unhideWhenUsed/>
    <w:qFormat/>
    <w:pPr>
      <w:jc w:val="right"/>
      <w:outlineLvl w:val="0"/>
    </w:pPr>
    <w:rPr>
      <w:rFonts w:asciiTheme="majorHAnsi" w:eastAsiaTheme="majorEastAsia" w:hAnsiTheme="majorHAnsi" w:cstheme="majorBidi"/>
      <w:caps/>
      <w:color w:val="418AB3" w:themeColor="accent1"/>
      <w:sz w:val="21"/>
      <w:szCs w:val="21"/>
    </w:rPr>
  </w:style>
  <w:style w:type="paragraph" w:styleId="Otsikko2">
    <w:name w:val="heading 2"/>
    <w:basedOn w:val="Normaali"/>
    <w:next w:val="Normaali"/>
    <w:link w:val="Otsikko2Char"/>
    <w:unhideWhenUsed/>
    <w:qFormat/>
    <w:pPr>
      <w:keepNext/>
      <w:keepLines/>
      <w:spacing w:after="40"/>
      <w:outlineLvl w:val="1"/>
    </w:pPr>
    <w:rPr>
      <w:rFonts w:asciiTheme="majorHAnsi" w:eastAsiaTheme="majorEastAsia" w:hAnsiTheme="majorHAnsi" w:cstheme="majorBidi"/>
      <w:b/>
      <w:bCs/>
      <w:caps/>
      <w:color w:val="404040" w:themeColor="text1" w:themeTint="BF"/>
      <w14:ligatures w14:val="standardContextual"/>
    </w:rPr>
  </w:style>
  <w:style w:type="paragraph" w:styleId="Otsikko3">
    <w:name w:val="heading 3"/>
    <w:basedOn w:val="Normaali"/>
    <w:next w:val="Normaali"/>
    <w:link w:val="Otsikko3Char"/>
    <w:uiPriority w:val="9"/>
    <w:unhideWhenUsed/>
    <w:pPr>
      <w:keepNext/>
      <w:keepLines/>
      <w:spacing w:before="200" w:after="0"/>
      <w:outlineLvl w:val="2"/>
    </w:pPr>
    <w:rPr>
      <w:rFonts w:asciiTheme="majorHAnsi" w:eastAsiaTheme="majorEastAsia" w:hAnsiTheme="majorHAnsi" w:cstheme="majorBidi"/>
      <w:b/>
      <w:bCs/>
      <w:color w:val="418AB3" w:themeColor="accent1"/>
      <w14:ligatures w14:val="standardContextual"/>
    </w:rPr>
  </w:style>
  <w:style w:type="paragraph" w:styleId="Otsikko4">
    <w:name w:val="heading 4"/>
    <w:basedOn w:val="Normaali"/>
    <w:next w:val="Normaali"/>
    <w:link w:val="Otsikko4Char"/>
    <w:uiPriority w:val="9"/>
    <w:semiHidden/>
    <w:unhideWhenUsed/>
    <w:pPr>
      <w:keepNext/>
      <w:keepLines/>
      <w:spacing w:before="200" w:after="0"/>
      <w:outlineLvl w:val="3"/>
    </w:pPr>
    <w:rPr>
      <w:rFonts w:asciiTheme="majorHAnsi" w:eastAsiaTheme="majorEastAsia" w:hAnsiTheme="majorHAnsi" w:cstheme="majorBidi"/>
      <w:b/>
      <w:bCs/>
      <w:i/>
      <w:iCs/>
      <w:color w:val="418AB3" w:themeColor="accent1"/>
    </w:rPr>
  </w:style>
  <w:style w:type="paragraph" w:styleId="Otsikko5">
    <w:name w:val="heading 5"/>
    <w:basedOn w:val="Normaali"/>
    <w:next w:val="Normaali"/>
    <w:link w:val="Otsikko5Char"/>
    <w:uiPriority w:val="9"/>
    <w:semiHidden/>
    <w:unhideWhenUsed/>
    <w:qFormat/>
    <w:pPr>
      <w:keepNext/>
      <w:keepLines/>
      <w:spacing w:before="200" w:after="0"/>
      <w:outlineLvl w:val="4"/>
    </w:pPr>
    <w:rPr>
      <w:rFonts w:asciiTheme="majorHAnsi" w:eastAsiaTheme="majorEastAsia" w:hAnsiTheme="majorHAnsi" w:cstheme="majorBidi"/>
      <w:color w:val="204458" w:themeColor="accent1" w:themeShade="7F"/>
    </w:rPr>
  </w:style>
  <w:style w:type="paragraph" w:styleId="Otsikko6">
    <w:name w:val="heading 6"/>
    <w:basedOn w:val="Normaali"/>
    <w:next w:val="Normaali"/>
    <w:link w:val="Otsikko6Char"/>
    <w:uiPriority w:val="9"/>
    <w:semiHidden/>
    <w:unhideWhenUsed/>
    <w:qFormat/>
    <w:pPr>
      <w:keepNext/>
      <w:keepLines/>
      <w:spacing w:before="200" w:after="0"/>
      <w:outlineLvl w:val="5"/>
    </w:pPr>
    <w:rPr>
      <w:rFonts w:asciiTheme="majorHAnsi" w:eastAsiaTheme="majorEastAsia" w:hAnsiTheme="majorHAnsi" w:cstheme="majorBidi"/>
      <w:i/>
      <w:iCs/>
      <w:color w:val="204458" w:themeColor="accent1" w:themeShade="7F"/>
    </w:rPr>
  </w:style>
  <w:style w:type="paragraph" w:styleId="Otsikko7">
    <w:name w:val="heading 7"/>
    <w:basedOn w:val="Normaali"/>
    <w:next w:val="Normaali"/>
    <w:link w:val="Otsikk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Otsikko9">
    <w:name w:val="heading 9"/>
    <w:basedOn w:val="Normaali"/>
    <w:next w:val="Normaali"/>
    <w:link w:val="Otsikk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Alatunniste">
    <w:name w:val="footer"/>
    <w:basedOn w:val="Normaali"/>
    <w:link w:val="AlatunnisteChar"/>
    <w:uiPriority w:val="99"/>
    <w:unhideWhenUsed/>
    <w:pPr>
      <w:spacing w:after="0" w:line="240" w:lineRule="auto"/>
    </w:pPr>
  </w:style>
  <w:style w:type="character" w:customStyle="1" w:styleId="AlatunnisteChar">
    <w:name w:val="Alatunniste Char"/>
    <w:basedOn w:val="Kappaleenoletusfontti"/>
    <w:link w:val="Alatunniste"/>
    <w:uiPriority w:val="99"/>
    <w:rPr>
      <w:kern w:val="20"/>
    </w:rPr>
  </w:style>
  <w:style w:type="paragraph" w:customStyle="1" w:styleId="Ansioluettelonteksti">
    <w:name w:val="Ansioluettelon teksti"/>
    <w:basedOn w:val="Normaali"/>
    <w:qFormat/>
    <w:pPr>
      <w:spacing w:after="40"/>
      <w:ind w:right="1440"/>
    </w:pPr>
  </w:style>
  <w:style w:type="character" w:styleId="Paikkamerkkiteksti">
    <w:name w:val="Placeholder Text"/>
    <w:basedOn w:val="Kappaleenoletusfontti"/>
    <w:uiPriority w:val="99"/>
    <w:semiHidden/>
    <w:rPr>
      <w:color w:val="808080"/>
    </w:rPr>
  </w:style>
  <w:style w:type="table" w:styleId="TaulukkoRuudukko">
    <w:name w:val="Table Grid"/>
    <w:basedOn w:val="Normaalitaulukko"/>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3Char">
    <w:name w:val="Otsikko 3 Char"/>
    <w:basedOn w:val="Kappaleenoletusfontti"/>
    <w:link w:val="Otsikko3"/>
    <w:uiPriority w:val="9"/>
    <w:rPr>
      <w:rFonts w:asciiTheme="majorHAnsi" w:eastAsiaTheme="majorEastAsia" w:hAnsiTheme="majorHAnsi" w:cstheme="majorBidi"/>
      <w:b/>
      <w:bCs/>
      <w:color w:val="418AB3" w:themeColor="accent1"/>
      <w:kern w:val="20"/>
      <w14:ligatures w14:val="standardContextual"/>
    </w:rPr>
  </w:style>
  <w:style w:type="character" w:customStyle="1" w:styleId="Otsikko4Char">
    <w:name w:val="Otsikko 4 Char"/>
    <w:basedOn w:val="Kappaleenoletusfontti"/>
    <w:link w:val="Otsikko4"/>
    <w:uiPriority w:val="9"/>
    <w:semiHidden/>
    <w:rPr>
      <w:rFonts w:asciiTheme="majorHAnsi" w:eastAsiaTheme="majorEastAsia" w:hAnsiTheme="majorHAnsi" w:cstheme="majorBidi"/>
      <w:b/>
      <w:bCs/>
      <w:i/>
      <w:iCs/>
      <w:color w:val="418AB3" w:themeColor="accent1"/>
      <w:kern w:val="20"/>
    </w:rPr>
  </w:style>
  <w:style w:type="character" w:customStyle="1" w:styleId="Otsikko5Char">
    <w:name w:val="Otsikko 5 Char"/>
    <w:basedOn w:val="Kappaleenoletusfontti"/>
    <w:link w:val="Otsikko5"/>
    <w:uiPriority w:val="9"/>
    <w:semiHidden/>
    <w:rPr>
      <w:rFonts w:asciiTheme="majorHAnsi" w:eastAsiaTheme="majorEastAsia" w:hAnsiTheme="majorHAnsi" w:cstheme="majorBidi"/>
      <w:color w:val="204458" w:themeColor="accent1" w:themeShade="7F"/>
      <w:kern w:val="20"/>
    </w:rPr>
  </w:style>
  <w:style w:type="character" w:customStyle="1" w:styleId="Otsikko6Char">
    <w:name w:val="Otsikko 6 Char"/>
    <w:basedOn w:val="Kappaleenoletusfontti"/>
    <w:link w:val="Otsikko6"/>
    <w:uiPriority w:val="9"/>
    <w:semiHidden/>
    <w:rPr>
      <w:rFonts w:asciiTheme="majorHAnsi" w:eastAsiaTheme="majorEastAsia" w:hAnsiTheme="majorHAnsi" w:cstheme="majorBidi"/>
      <w:i/>
      <w:iCs/>
      <w:color w:val="204458" w:themeColor="accent1" w:themeShade="7F"/>
      <w:kern w:val="20"/>
    </w:rPr>
  </w:style>
  <w:style w:type="character" w:customStyle="1" w:styleId="Otsikko7Char">
    <w:name w:val="Otsikko 7 Char"/>
    <w:basedOn w:val="Kappaleenoletusfontti"/>
    <w:link w:val="Otsikko7"/>
    <w:uiPriority w:val="9"/>
    <w:semiHidden/>
    <w:rPr>
      <w:rFonts w:asciiTheme="majorHAnsi" w:eastAsiaTheme="majorEastAsia" w:hAnsiTheme="majorHAnsi" w:cstheme="majorBidi"/>
      <w:i/>
      <w:iCs/>
      <w:color w:val="404040" w:themeColor="text1" w:themeTint="BF"/>
      <w:kern w:val="20"/>
    </w:rPr>
  </w:style>
  <w:style w:type="character" w:customStyle="1" w:styleId="Otsikko8Char">
    <w:name w:val="Otsikko 8 Char"/>
    <w:basedOn w:val="Kappaleenoletusfontti"/>
    <w:link w:val="Otsikko8"/>
    <w:uiPriority w:val="9"/>
    <w:semiHidden/>
    <w:rPr>
      <w:rFonts w:asciiTheme="majorHAnsi" w:eastAsiaTheme="majorEastAsia" w:hAnsiTheme="majorHAnsi" w:cstheme="majorBidi"/>
      <w:color w:val="404040" w:themeColor="text1" w:themeTint="BF"/>
      <w:kern w:val="20"/>
    </w:rPr>
  </w:style>
  <w:style w:type="character" w:customStyle="1" w:styleId="Otsikko9Char">
    <w:name w:val="Otsikko 9 Char"/>
    <w:basedOn w:val="Kappaleenoletusfontti"/>
    <w:link w:val="Otsikko9"/>
    <w:uiPriority w:val="9"/>
    <w:semiHidden/>
    <w:rPr>
      <w:rFonts w:asciiTheme="majorHAnsi" w:eastAsiaTheme="majorEastAsia" w:hAnsiTheme="majorHAnsi" w:cstheme="majorBidi"/>
      <w:i/>
      <w:iCs/>
      <w:color w:val="404040" w:themeColor="text1" w:themeTint="BF"/>
      <w:kern w:val="20"/>
    </w:rPr>
  </w:style>
  <w:style w:type="table" w:customStyle="1" w:styleId="Ansioluettelontaulukko">
    <w:name w:val="Ansioluettelon taulukko"/>
    <w:basedOn w:val="Normaalitaulukko"/>
    <w:uiPriority w:val="99"/>
    <w:tblPr>
      <w:tblBorders>
        <w:insideH w:val="single" w:sz="4" w:space="0" w:color="418AB3" w:themeColor="accent1"/>
      </w:tblBorders>
      <w:tblCellMar>
        <w:top w:w="144" w:type="dxa"/>
        <w:left w:w="0" w:type="dxa"/>
        <w:bottom w:w="144" w:type="dxa"/>
        <w:right w:w="0" w:type="dxa"/>
      </w:tblCellMar>
    </w:tblPr>
  </w:style>
  <w:style w:type="table" w:customStyle="1" w:styleId="Kirjetaulukko">
    <w:name w:val="Kirjetaulukko"/>
    <w:basedOn w:val="Normaalitaulukko"/>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18AB3" w:themeColor="accent1"/>
        <w:sz w:val="22"/>
      </w:rPr>
    </w:tblStylePr>
    <w:tblStylePr w:type="firstCol">
      <w:rPr>
        <w:b/>
      </w:rPr>
    </w:tblStylePr>
  </w:style>
  <w:style w:type="character" w:styleId="Korostus">
    <w:name w:val="Emphasis"/>
    <w:basedOn w:val="Kappaleenoletusfontti"/>
    <w:unhideWhenUsed/>
    <w:qFormat/>
    <w:rPr>
      <w:color w:val="418AB3" w:themeColor="accent1"/>
    </w:rPr>
  </w:style>
  <w:style w:type="paragraph" w:customStyle="1" w:styleId="Yhteystiedot">
    <w:name w:val="Yhteystiedot"/>
    <w:basedOn w:val="Normaali"/>
    <w:qFormat/>
    <w:pPr>
      <w:spacing w:after="0" w:line="240" w:lineRule="auto"/>
      <w:jc w:val="right"/>
    </w:pPr>
    <w:rPr>
      <w:sz w:val="18"/>
      <w:szCs w:val="18"/>
    </w:rPr>
  </w:style>
  <w:style w:type="paragraph" w:customStyle="1" w:styleId="Nimi">
    <w:name w:val="Nimi"/>
    <w:basedOn w:val="Normaali"/>
    <w:next w:val="Normaali"/>
    <w:qFormat/>
    <w:pPr>
      <w:pBdr>
        <w:top w:val="single" w:sz="4" w:space="4" w:color="418AB3" w:themeColor="accent1"/>
        <w:left w:val="single" w:sz="4" w:space="6" w:color="418AB3" w:themeColor="accent1"/>
        <w:bottom w:val="single" w:sz="4" w:space="4" w:color="418AB3" w:themeColor="accent1"/>
        <w:right w:val="single" w:sz="4" w:space="6" w:color="418AB3" w:themeColor="accent1"/>
      </w:pBdr>
      <w:shd w:val="clear" w:color="auto" w:fill="418AB3" w:themeFill="accent1"/>
      <w:spacing w:before="240"/>
      <w:ind w:left="144" w:right="144"/>
    </w:pPr>
    <w:rPr>
      <w:rFonts w:asciiTheme="majorHAnsi" w:eastAsiaTheme="majorEastAsia" w:hAnsiTheme="majorHAnsi" w:cstheme="majorBidi"/>
      <w:caps/>
      <w:color w:val="FFFFFF" w:themeColor="background1"/>
      <w:sz w:val="32"/>
      <w:szCs w:val="32"/>
    </w:rPr>
  </w:style>
  <w:style w:type="paragraph" w:styleId="Yltunniste">
    <w:name w:val="header"/>
    <w:basedOn w:val="Normaali"/>
    <w:link w:val="YltunnisteChar"/>
    <w:uiPriority w:val="99"/>
    <w:unhideWhenUsed/>
    <w:pPr>
      <w:tabs>
        <w:tab w:val="center" w:pos="4680"/>
        <w:tab w:val="right" w:pos="9360"/>
      </w:tabs>
      <w:spacing w:before="0" w:after="0" w:line="240" w:lineRule="auto"/>
    </w:pPr>
  </w:style>
  <w:style w:type="character" w:customStyle="1" w:styleId="YltunnisteChar">
    <w:name w:val="Ylätunniste Char"/>
    <w:basedOn w:val="Kappaleenoletusfontti"/>
    <w:link w:val="Yltunniste"/>
    <w:uiPriority w:val="99"/>
    <w:rPr>
      <w:kern w:val="20"/>
    </w:rPr>
  </w:style>
  <w:style w:type="paragraph" w:styleId="Seliteteksti">
    <w:name w:val="Balloon Text"/>
    <w:basedOn w:val="Normaali"/>
    <w:link w:val="SelitetekstiChar"/>
    <w:uiPriority w:val="99"/>
    <w:semiHidden/>
    <w:unhideWhenUsed/>
    <w:rsid w:val="00591208"/>
    <w:pPr>
      <w:spacing w:before="0"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591208"/>
    <w:rPr>
      <w:rFonts w:ascii="Segoe UI" w:hAnsi="Segoe UI" w:cs="Segoe UI"/>
      <w:kern w:val="20"/>
      <w:sz w:val="18"/>
      <w:szCs w:val="18"/>
    </w:rPr>
  </w:style>
  <w:style w:type="paragraph" w:styleId="Eivli">
    <w:name w:val="No Spacing"/>
    <w:link w:val="EivliChar"/>
    <w:uiPriority w:val="1"/>
    <w:qFormat/>
    <w:rsid w:val="00591208"/>
    <w:pPr>
      <w:spacing w:before="0" w:after="0" w:line="240" w:lineRule="auto"/>
    </w:pPr>
    <w:rPr>
      <w:color w:val="auto"/>
      <w:sz w:val="22"/>
      <w:szCs w:val="22"/>
      <w:lang w:eastAsia="fi-FI"/>
    </w:rPr>
  </w:style>
  <w:style w:type="character" w:customStyle="1" w:styleId="EivliChar">
    <w:name w:val="Ei väliä Char"/>
    <w:basedOn w:val="Kappaleenoletusfontti"/>
    <w:link w:val="Eivli"/>
    <w:uiPriority w:val="1"/>
    <w:rsid w:val="00591208"/>
    <w:rPr>
      <w:color w:val="auto"/>
      <w:sz w:val="22"/>
      <w:szCs w:val="22"/>
      <w:lang w:eastAsia="fi-FI"/>
    </w:rPr>
  </w:style>
  <w:style w:type="character" w:customStyle="1" w:styleId="Otsikko2Char">
    <w:name w:val="Otsikko 2 Char"/>
    <w:basedOn w:val="Kappaleenoletusfontti"/>
    <w:link w:val="Otsikko2"/>
    <w:rsid w:val="0052288B"/>
    <w:rPr>
      <w:rFonts w:asciiTheme="majorHAnsi" w:eastAsiaTheme="majorEastAsia" w:hAnsiTheme="majorHAnsi" w:cstheme="majorBidi"/>
      <w:b/>
      <w:bCs/>
      <w:caps/>
      <w:color w:val="404040" w:themeColor="text1" w:themeTint="BF"/>
      <w:kern w:val="20"/>
      <w14:ligatures w14:val="standardContextual"/>
    </w:rPr>
  </w:style>
  <w:style w:type="paragraph" w:styleId="Kuvaotsikko">
    <w:name w:val="caption"/>
    <w:basedOn w:val="Normaali"/>
    <w:next w:val="Normaali"/>
    <w:uiPriority w:val="35"/>
    <w:unhideWhenUsed/>
    <w:qFormat/>
    <w:rsid w:val="00AC2E42"/>
    <w:pPr>
      <w:spacing w:before="0" w:after="200" w:line="240" w:lineRule="auto"/>
    </w:pPr>
    <w:rPr>
      <w:i/>
      <w:iCs/>
      <w:color w:val="5E5E5E" w:themeColor="text2"/>
      <w:sz w:val="18"/>
      <w:szCs w:val="18"/>
    </w:rPr>
  </w:style>
  <w:style w:type="paragraph" w:styleId="Luettelokappale">
    <w:name w:val="List Paragraph"/>
    <w:basedOn w:val="Normaali"/>
    <w:uiPriority w:val="34"/>
    <w:semiHidden/>
    <w:qFormat/>
    <w:rsid w:val="00CC64A6"/>
    <w:pPr>
      <w:spacing w:line="360" w:lineRule="auto"/>
      <w:ind w:left="720"/>
      <w:contextualSpacing/>
    </w:pPr>
    <w:rPr>
      <w:lang w:val="en-US"/>
    </w:rPr>
  </w:style>
  <w:style w:type="character" w:styleId="Kommentinviite">
    <w:name w:val="annotation reference"/>
    <w:basedOn w:val="Kappaleenoletusfontti"/>
    <w:uiPriority w:val="99"/>
    <w:semiHidden/>
    <w:unhideWhenUsed/>
    <w:rsid w:val="00BD000C"/>
    <w:rPr>
      <w:sz w:val="16"/>
      <w:szCs w:val="16"/>
    </w:rPr>
  </w:style>
  <w:style w:type="paragraph" w:styleId="Kommentinteksti">
    <w:name w:val="annotation text"/>
    <w:basedOn w:val="Normaali"/>
    <w:link w:val="KommentintekstiChar"/>
    <w:uiPriority w:val="99"/>
    <w:semiHidden/>
    <w:unhideWhenUsed/>
    <w:rsid w:val="00BD000C"/>
    <w:pPr>
      <w:spacing w:line="240" w:lineRule="auto"/>
    </w:pPr>
    <w:rPr>
      <w:lang w:val="en-US"/>
    </w:rPr>
  </w:style>
  <w:style w:type="character" w:customStyle="1" w:styleId="KommentintekstiChar">
    <w:name w:val="Kommentin teksti Char"/>
    <w:basedOn w:val="Kappaleenoletusfontti"/>
    <w:link w:val="Kommentinteksti"/>
    <w:uiPriority w:val="99"/>
    <w:semiHidden/>
    <w:rsid w:val="00BD000C"/>
    <w:rPr>
      <w:kern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12422">
      <w:bodyDiv w:val="1"/>
      <w:marLeft w:val="0"/>
      <w:marRight w:val="0"/>
      <w:marTop w:val="0"/>
      <w:marBottom w:val="0"/>
      <w:divBdr>
        <w:top w:val="none" w:sz="0" w:space="0" w:color="auto"/>
        <w:left w:val="none" w:sz="0" w:space="0" w:color="auto"/>
        <w:bottom w:val="none" w:sz="0" w:space="0" w:color="auto"/>
        <w:right w:val="none" w:sz="0" w:space="0" w:color="auto"/>
      </w:divBdr>
    </w:div>
    <w:div w:id="194637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4.bin"/><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oleObject" Target="embeddings/oleObject6.bin"/><Relationship Id="rId56" Type="http://schemas.openxmlformats.org/officeDocument/2006/relationships/image" Target="media/image39.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20Koivula\AppData\Roaming\Microsoft\Templates\K&#228;yt&#228;nn&#246;llinen%20ansioluettelo%20(selke&#228;%20ulkoasu).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4BFF9DD23047A6AD0454F2150F3771"/>
        <w:category>
          <w:name w:val="Yleiset"/>
          <w:gallery w:val="placeholder"/>
        </w:category>
        <w:types>
          <w:type w:val="bbPlcHdr"/>
        </w:types>
        <w:behaviors>
          <w:behavior w:val="content"/>
        </w:behaviors>
        <w:guid w:val="{6A07CE62-FE05-42E5-BD15-0A7ADC916864}"/>
      </w:docPartPr>
      <w:docPartBody>
        <w:p w:rsidR="00D750F0" w:rsidRDefault="00706C3C">
          <w:pPr>
            <w:pStyle w:val="B34BFF9DD23047A6AD0454F2150F3771"/>
          </w:pPr>
          <w:r>
            <w:rPr>
              <w:rStyle w:val="Paikkamerkkiteksti"/>
              <w:lang w:bidi="fi-FI"/>
            </w:rPr>
            <w:t>[Tekijä]</w:t>
          </w:r>
        </w:p>
      </w:docPartBody>
    </w:docPart>
    <w:docPart>
      <w:docPartPr>
        <w:name w:val="726C001DFAB24A6AA18180E778A79C24"/>
        <w:category>
          <w:name w:val="Yleiset"/>
          <w:gallery w:val="placeholder"/>
        </w:category>
        <w:types>
          <w:type w:val="bbPlcHdr"/>
        </w:types>
        <w:behaviors>
          <w:behavior w:val="content"/>
        </w:behaviors>
        <w:guid w:val="{FEB4DFEA-BF41-4EB8-91A6-CA2DE6A5262D}"/>
      </w:docPartPr>
      <w:docPartBody>
        <w:p w:rsidR="00D750F0" w:rsidRDefault="00706C3C">
          <w:pPr>
            <w:pStyle w:val="726C001DFAB24A6AA18180E778A79C24"/>
          </w:pPr>
          <w:r>
            <w:rPr>
              <w:rStyle w:val="Paikkamerkkiteksti"/>
              <w:lang w:bidi="fi-FI"/>
            </w:rPr>
            <w:t>[saavutuksen ala tai aihealue</w:t>
          </w:r>
        </w:p>
      </w:docPartBody>
    </w:docPart>
    <w:docPart>
      <w:docPartPr>
        <w:name w:val="74CB4256328D484E900B59E64962FECE"/>
        <w:category>
          <w:name w:val="Yleiset"/>
          <w:gallery w:val="placeholder"/>
        </w:category>
        <w:types>
          <w:type w:val="bbPlcHdr"/>
        </w:types>
        <w:behaviors>
          <w:behavior w:val="content"/>
        </w:behaviors>
        <w:guid w:val="{B18AC7C6-3FC3-4634-A024-4F11B84A182B}"/>
      </w:docPartPr>
      <w:docPartBody>
        <w:p w:rsidR="00D750F0" w:rsidRDefault="00706C3C">
          <w:pPr>
            <w:pStyle w:val="74CB4256328D484E900B59E64962FECE"/>
          </w:pPr>
          <w:r>
            <w:rPr>
              <w:lang w:bidi="fi-FI"/>
            </w:rPr>
            <w:t>[Ammatilliset tai tekniset taidot]</w:t>
          </w:r>
        </w:p>
      </w:docPartBody>
    </w:docPart>
    <w:docPart>
      <w:docPartPr>
        <w:name w:val="AB8F9EF9157346A4AEFB363826C99C36"/>
        <w:category>
          <w:name w:val="Yleiset"/>
          <w:gallery w:val="placeholder"/>
        </w:category>
        <w:types>
          <w:type w:val="bbPlcHdr"/>
        </w:types>
        <w:behaviors>
          <w:behavior w:val="content"/>
        </w:behaviors>
        <w:guid w:val="{409D166B-ECDA-4CA6-8706-68AA91F6B2FC}"/>
      </w:docPartPr>
      <w:docPartBody>
        <w:p w:rsidR="00D750F0" w:rsidRDefault="00706C3C" w:rsidP="00706C3C">
          <w:pPr>
            <w:pStyle w:val="AB8F9EF9157346A4AEFB363826C99C36"/>
          </w:pPr>
          <w:r>
            <w:rPr>
              <w:lang w:bidi="fi-FI"/>
            </w:rPr>
            <w:t>[Ammatilliset tai tekniset taidot]</w:t>
          </w:r>
        </w:p>
      </w:docPartBody>
    </w:docPart>
    <w:docPart>
      <w:docPartPr>
        <w:name w:val="098E272C6C96470D8D586DDE50BBA3C3"/>
        <w:category>
          <w:name w:val="Yleiset"/>
          <w:gallery w:val="placeholder"/>
        </w:category>
        <w:types>
          <w:type w:val="bbPlcHdr"/>
        </w:types>
        <w:behaviors>
          <w:behavior w:val="content"/>
        </w:behaviors>
        <w:guid w:val="{FAE45066-9830-4FD7-BA4A-86794E092930}"/>
      </w:docPartPr>
      <w:docPartBody>
        <w:p w:rsidR="00D750F0" w:rsidRDefault="00706C3C" w:rsidP="00706C3C">
          <w:pPr>
            <w:pStyle w:val="098E272C6C96470D8D586DDE50BBA3C3"/>
          </w:pPr>
          <w:r>
            <w:rPr>
              <w:lang w:bidi="fi-FI"/>
            </w:rPr>
            <w:t>[Ammatilliset tai tekniset taidot]</w:t>
          </w:r>
        </w:p>
      </w:docPartBody>
    </w:docPart>
    <w:docPart>
      <w:docPartPr>
        <w:name w:val="460802A1D1724D319489D3D31D4682A9"/>
        <w:category>
          <w:name w:val="Yleiset"/>
          <w:gallery w:val="placeholder"/>
        </w:category>
        <w:types>
          <w:type w:val="bbPlcHdr"/>
        </w:types>
        <w:behaviors>
          <w:behavior w:val="content"/>
        </w:behaviors>
        <w:guid w:val="{DC9AFADB-64EA-4315-93BE-0D9EAEDC59A0}"/>
      </w:docPartPr>
      <w:docPartBody>
        <w:p w:rsidR="00D750F0" w:rsidRDefault="00706C3C" w:rsidP="00706C3C">
          <w:pPr>
            <w:pStyle w:val="460802A1D1724D319489D3D31D4682A9"/>
          </w:pPr>
          <w:r>
            <w:rPr>
              <w:lang w:bidi="fi-FI"/>
            </w:rPr>
            <w:t>[Ammatilliset tai tekniset taidot]</w:t>
          </w:r>
        </w:p>
      </w:docPartBody>
    </w:docPart>
    <w:docPart>
      <w:docPartPr>
        <w:name w:val="AAFD98EAB2C948DABE9F3FB1737A03BF"/>
        <w:category>
          <w:name w:val="Yleiset"/>
          <w:gallery w:val="placeholder"/>
        </w:category>
        <w:types>
          <w:type w:val="bbPlcHdr"/>
        </w:types>
        <w:behaviors>
          <w:behavior w:val="content"/>
        </w:behaviors>
        <w:guid w:val="{7FF654E1-9E78-4853-8F47-FAC85BBF685A}"/>
      </w:docPartPr>
      <w:docPartBody>
        <w:p w:rsidR="00D750F0" w:rsidRDefault="00706C3C" w:rsidP="00706C3C">
          <w:pPr>
            <w:pStyle w:val="AAFD98EAB2C948DABE9F3FB1737A03BF"/>
          </w:pPr>
          <w:r>
            <w:rPr>
              <w:lang w:bidi="fi-FI"/>
            </w:rPr>
            <w:t>[Ammatilliset tai tekniset taidot]</w:t>
          </w:r>
        </w:p>
      </w:docPartBody>
    </w:docPart>
    <w:docPart>
      <w:docPartPr>
        <w:name w:val="749380DF3BD643AFB3544FD143AA2794"/>
        <w:category>
          <w:name w:val="Yleiset"/>
          <w:gallery w:val="placeholder"/>
        </w:category>
        <w:types>
          <w:type w:val="bbPlcHdr"/>
        </w:types>
        <w:behaviors>
          <w:behavior w:val="content"/>
        </w:behaviors>
        <w:guid w:val="{7EAF57CF-93DA-49E5-8A15-26A43657364E}"/>
      </w:docPartPr>
      <w:docPartBody>
        <w:p w:rsidR="00D750F0" w:rsidRDefault="00706C3C" w:rsidP="00706C3C">
          <w:pPr>
            <w:pStyle w:val="749380DF3BD643AFB3544FD143AA2794"/>
          </w:pPr>
          <w:r>
            <w:rPr>
              <w:lang w:bidi="fi-FI"/>
            </w:rPr>
            <w:t>[Ammatilliset tai tekniset taidot]</w:t>
          </w:r>
        </w:p>
      </w:docPartBody>
    </w:docPart>
    <w:docPart>
      <w:docPartPr>
        <w:name w:val="1008262AD7104484A3DF654EDD895347"/>
        <w:category>
          <w:name w:val="Yleiset"/>
          <w:gallery w:val="placeholder"/>
        </w:category>
        <w:types>
          <w:type w:val="bbPlcHdr"/>
        </w:types>
        <w:behaviors>
          <w:behavior w:val="content"/>
        </w:behaviors>
        <w:guid w:val="{007D32E0-D26B-43DA-9F7D-7850466C8493}"/>
      </w:docPartPr>
      <w:docPartBody>
        <w:p w:rsidR="00D750F0" w:rsidRDefault="00706C3C" w:rsidP="00706C3C">
          <w:pPr>
            <w:pStyle w:val="1008262AD7104484A3DF654EDD895347"/>
          </w:pPr>
          <w:r>
            <w:rPr>
              <w:lang w:bidi="fi-FI"/>
            </w:rPr>
            <w:t>[Ammatilliset tai tekniset taidot]</w:t>
          </w:r>
        </w:p>
      </w:docPartBody>
    </w:docPart>
    <w:docPart>
      <w:docPartPr>
        <w:name w:val="A7DF128F1CE8456FA80C9A26159F3F7E"/>
        <w:category>
          <w:name w:val="Yleiset"/>
          <w:gallery w:val="placeholder"/>
        </w:category>
        <w:types>
          <w:type w:val="bbPlcHdr"/>
        </w:types>
        <w:behaviors>
          <w:behavior w:val="content"/>
        </w:behaviors>
        <w:guid w:val="{DF1039E9-01B2-4906-951D-80C39BF81AE4}"/>
      </w:docPartPr>
      <w:docPartBody>
        <w:p w:rsidR="00D750F0" w:rsidRDefault="00706C3C" w:rsidP="00706C3C">
          <w:pPr>
            <w:pStyle w:val="A7DF128F1CE8456FA80C9A26159F3F7E"/>
          </w:pPr>
          <w:r>
            <w:rPr>
              <w:lang w:bidi="fi-FI"/>
            </w:rPr>
            <w:t>[Ammatilliset tai tekniset taidot]</w:t>
          </w:r>
        </w:p>
      </w:docPartBody>
    </w:docPart>
    <w:docPart>
      <w:docPartPr>
        <w:name w:val="BDB52405E1464F4181E868E4E85E9FBB"/>
        <w:category>
          <w:name w:val="Yleiset"/>
          <w:gallery w:val="placeholder"/>
        </w:category>
        <w:types>
          <w:type w:val="bbPlcHdr"/>
        </w:types>
        <w:behaviors>
          <w:behavior w:val="content"/>
        </w:behaviors>
        <w:guid w:val="{3C488234-33D8-4514-8814-D5D1B59B23B1}"/>
      </w:docPartPr>
      <w:docPartBody>
        <w:p w:rsidR="00D750F0" w:rsidRDefault="00706C3C" w:rsidP="00706C3C">
          <w:pPr>
            <w:pStyle w:val="BDB52405E1464F4181E868E4E85E9FBB"/>
          </w:pPr>
          <w:r>
            <w:rPr>
              <w:lang w:bidi="fi-FI"/>
            </w:rPr>
            <w:t>[Ammatilliset tai tekniset taidot]</w:t>
          </w:r>
        </w:p>
      </w:docPartBody>
    </w:docPart>
    <w:docPart>
      <w:docPartPr>
        <w:name w:val="A1FF74B6D1AF4DDC8E64C0002B163D51"/>
        <w:category>
          <w:name w:val="Yleiset"/>
          <w:gallery w:val="placeholder"/>
        </w:category>
        <w:types>
          <w:type w:val="bbPlcHdr"/>
        </w:types>
        <w:behaviors>
          <w:behavior w:val="content"/>
        </w:behaviors>
        <w:guid w:val="{030BB4F2-8DAE-4AB0-933A-31C9D9B56835}"/>
      </w:docPartPr>
      <w:docPartBody>
        <w:p w:rsidR="00D750F0" w:rsidRDefault="00706C3C" w:rsidP="00706C3C">
          <w:pPr>
            <w:pStyle w:val="A1FF74B6D1AF4DDC8E64C0002B163D51"/>
          </w:pPr>
          <w:r>
            <w:rPr>
              <w:lang w:bidi="fi-FI"/>
            </w:rPr>
            <w:t>[Ammatilliset tai tekniset taidot]</w:t>
          </w:r>
        </w:p>
      </w:docPartBody>
    </w:docPart>
    <w:docPart>
      <w:docPartPr>
        <w:name w:val="13754DC7C4034D51889BCAC4C8C7C721"/>
        <w:category>
          <w:name w:val="Yleiset"/>
          <w:gallery w:val="placeholder"/>
        </w:category>
        <w:types>
          <w:type w:val="bbPlcHdr"/>
        </w:types>
        <w:behaviors>
          <w:behavior w:val="content"/>
        </w:behaviors>
        <w:guid w:val="{DA46D1D6-6126-46F1-AABC-33B1447EB39F}"/>
      </w:docPartPr>
      <w:docPartBody>
        <w:p w:rsidR="00D750F0" w:rsidRDefault="00706C3C" w:rsidP="00706C3C">
          <w:pPr>
            <w:pStyle w:val="13754DC7C4034D51889BCAC4C8C7C721"/>
          </w:pPr>
          <w:r>
            <w:rPr>
              <w:lang w:bidi="fi-FI"/>
            </w:rPr>
            <w:t>[Ammatilliset tai tekniset taidot]</w:t>
          </w:r>
        </w:p>
      </w:docPartBody>
    </w:docPart>
    <w:docPart>
      <w:docPartPr>
        <w:name w:val="EE8129A48865478EBB356C0AB03A087C"/>
        <w:category>
          <w:name w:val="Yleiset"/>
          <w:gallery w:val="placeholder"/>
        </w:category>
        <w:types>
          <w:type w:val="bbPlcHdr"/>
        </w:types>
        <w:behaviors>
          <w:behavior w:val="content"/>
        </w:behaviors>
        <w:guid w:val="{8548F77E-82C4-4649-A1BA-7F2ADBDFEB9F}"/>
      </w:docPartPr>
      <w:docPartBody>
        <w:p w:rsidR="00D750F0" w:rsidRDefault="00706C3C" w:rsidP="00706C3C">
          <w:pPr>
            <w:pStyle w:val="EE8129A48865478EBB356C0AB03A087C"/>
          </w:pPr>
          <w:r>
            <w:rPr>
              <w:rStyle w:val="Paikkamerkkiteksti"/>
              <w:lang w:bidi="fi-FI"/>
            </w:rPr>
            <w:t>[saavutuksen ala tai aihealue</w:t>
          </w:r>
        </w:p>
      </w:docPartBody>
    </w:docPart>
    <w:docPart>
      <w:docPartPr>
        <w:name w:val="3E17105F8CF14464B09B446E2DADBA85"/>
        <w:category>
          <w:name w:val="Yleiset"/>
          <w:gallery w:val="placeholder"/>
        </w:category>
        <w:types>
          <w:type w:val="bbPlcHdr"/>
        </w:types>
        <w:behaviors>
          <w:behavior w:val="content"/>
        </w:behaviors>
        <w:guid w:val="{A37F09AC-50C3-4EC7-9D93-94BC6F70E7BC}"/>
      </w:docPartPr>
      <w:docPartBody>
        <w:p w:rsidR="00D750F0" w:rsidRDefault="00706C3C" w:rsidP="00706C3C">
          <w:pPr>
            <w:pStyle w:val="3E17105F8CF14464B09B446E2DADBA85"/>
          </w:pPr>
          <w:r>
            <w:rPr>
              <w:lang w:bidi="fi-FI"/>
            </w:rPr>
            <w:t>[Ammatilliset tai tekniset taidot]</w:t>
          </w:r>
        </w:p>
      </w:docPartBody>
    </w:docPart>
    <w:docPart>
      <w:docPartPr>
        <w:name w:val="A0B16D91C3FA42E2BDF684CDDD9F5D4C"/>
        <w:category>
          <w:name w:val="Yleiset"/>
          <w:gallery w:val="placeholder"/>
        </w:category>
        <w:types>
          <w:type w:val="bbPlcHdr"/>
        </w:types>
        <w:behaviors>
          <w:behavior w:val="content"/>
        </w:behaviors>
        <w:guid w:val="{E76685FA-E7B9-46D4-8F8E-1F0F0192F8C8}"/>
      </w:docPartPr>
      <w:docPartBody>
        <w:p w:rsidR="00D750F0" w:rsidRDefault="00706C3C" w:rsidP="00706C3C">
          <w:pPr>
            <w:pStyle w:val="A0B16D91C3FA42E2BDF684CDDD9F5D4C"/>
          </w:pPr>
          <w:r>
            <w:rPr>
              <w:lang w:bidi="fi-FI"/>
            </w:rPr>
            <w:t>[Ammatilliset tai tekniset taidot]</w:t>
          </w:r>
        </w:p>
      </w:docPartBody>
    </w:docPart>
    <w:docPart>
      <w:docPartPr>
        <w:name w:val="1FB455EE55D14D4E8F1107FDD324501D"/>
        <w:category>
          <w:name w:val="Yleiset"/>
          <w:gallery w:val="placeholder"/>
        </w:category>
        <w:types>
          <w:type w:val="bbPlcHdr"/>
        </w:types>
        <w:behaviors>
          <w:behavior w:val="content"/>
        </w:behaviors>
        <w:guid w:val="{A49006FD-A7E8-4013-BE3D-BA7FBF81E805}"/>
      </w:docPartPr>
      <w:docPartBody>
        <w:p w:rsidR="00D750F0" w:rsidRDefault="00706C3C" w:rsidP="00706C3C">
          <w:pPr>
            <w:pStyle w:val="1FB455EE55D14D4E8F1107FDD324501D"/>
          </w:pPr>
          <w:r>
            <w:rPr>
              <w:lang w:bidi="fi-FI"/>
            </w:rPr>
            <w:t>[Ammatilliset tai tekniset taidot]</w:t>
          </w:r>
        </w:p>
      </w:docPartBody>
    </w:docPart>
    <w:docPart>
      <w:docPartPr>
        <w:name w:val="9B2BF9780CF04745BD2A2741DEDA382B"/>
        <w:category>
          <w:name w:val="Yleiset"/>
          <w:gallery w:val="placeholder"/>
        </w:category>
        <w:types>
          <w:type w:val="bbPlcHdr"/>
        </w:types>
        <w:behaviors>
          <w:behavior w:val="content"/>
        </w:behaviors>
        <w:guid w:val="{4E586C84-B0AF-4854-BA4F-BF7F919B0BF0}"/>
      </w:docPartPr>
      <w:docPartBody>
        <w:p w:rsidR="00D750F0" w:rsidRDefault="00706C3C" w:rsidP="00706C3C">
          <w:pPr>
            <w:pStyle w:val="9B2BF9780CF04745BD2A2741DEDA382B"/>
          </w:pPr>
          <w:r>
            <w:rPr>
              <w:lang w:bidi="fi-FI"/>
            </w:rPr>
            <w:t>[Ammatilliset tai tekniset taidot]</w:t>
          </w:r>
        </w:p>
      </w:docPartBody>
    </w:docPart>
    <w:docPart>
      <w:docPartPr>
        <w:name w:val="84954FF2459C4CBE8D23FC89D1D5D9AE"/>
        <w:category>
          <w:name w:val="Yleiset"/>
          <w:gallery w:val="placeholder"/>
        </w:category>
        <w:types>
          <w:type w:val="bbPlcHdr"/>
        </w:types>
        <w:behaviors>
          <w:behavior w:val="content"/>
        </w:behaviors>
        <w:guid w:val="{72A00AEC-1840-4002-85CF-56BC950500FD}"/>
      </w:docPartPr>
      <w:docPartBody>
        <w:p w:rsidR="00D750F0" w:rsidRDefault="00706C3C" w:rsidP="00706C3C">
          <w:pPr>
            <w:pStyle w:val="84954FF2459C4CBE8D23FC89D1D5D9AE"/>
          </w:pPr>
          <w:r>
            <w:rPr>
              <w:lang w:bidi="fi-FI"/>
            </w:rPr>
            <w:t>[Ammatilliset tai tekniset taidot]</w:t>
          </w:r>
        </w:p>
      </w:docPartBody>
    </w:docPart>
    <w:docPart>
      <w:docPartPr>
        <w:name w:val="FD8BCC95A42C49E1B5AD7EB1FBE6E732"/>
        <w:category>
          <w:name w:val="Yleiset"/>
          <w:gallery w:val="placeholder"/>
        </w:category>
        <w:types>
          <w:type w:val="bbPlcHdr"/>
        </w:types>
        <w:behaviors>
          <w:behavior w:val="content"/>
        </w:behaviors>
        <w:guid w:val="{C7F3BABB-87A1-4A59-B6E1-BBED5E1768AB}"/>
      </w:docPartPr>
      <w:docPartBody>
        <w:p w:rsidR="00D750F0" w:rsidRDefault="00706C3C" w:rsidP="00706C3C">
          <w:pPr>
            <w:pStyle w:val="FD8BCC95A42C49E1B5AD7EB1FBE6E732"/>
          </w:pPr>
          <w:r>
            <w:rPr>
              <w:lang w:bidi="fi-FI"/>
            </w:rPr>
            <w:t>[Ammatilliset tai tekniset taidot]</w:t>
          </w:r>
        </w:p>
      </w:docPartBody>
    </w:docPart>
    <w:docPart>
      <w:docPartPr>
        <w:name w:val="356E6E0A27314C6EB7B81372BCA1AC10"/>
        <w:category>
          <w:name w:val="Yleiset"/>
          <w:gallery w:val="placeholder"/>
        </w:category>
        <w:types>
          <w:type w:val="bbPlcHdr"/>
        </w:types>
        <w:behaviors>
          <w:behavior w:val="content"/>
        </w:behaviors>
        <w:guid w:val="{A67C0946-5D92-4F91-8AB7-A7905A31A64A}"/>
      </w:docPartPr>
      <w:docPartBody>
        <w:p w:rsidR="00D750F0" w:rsidRDefault="00706C3C" w:rsidP="00706C3C">
          <w:pPr>
            <w:pStyle w:val="356E6E0A27314C6EB7B81372BCA1AC10"/>
          </w:pPr>
          <w:r>
            <w:rPr>
              <w:lang w:bidi="fi-FI"/>
            </w:rPr>
            <w:t>[Ammatilliset tai tekniset taidot]</w:t>
          </w:r>
        </w:p>
      </w:docPartBody>
    </w:docPart>
    <w:docPart>
      <w:docPartPr>
        <w:name w:val="F7627F894904402E87CF8C84F5B17271"/>
        <w:category>
          <w:name w:val="Yleiset"/>
          <w:gallery w:val="placeholder"/>
        </w:category>
        <w:types>
          <w:type w:val="bbPlcHdr"/>
        </w:types>
        <w:behaviors>
          <w:behavior w:val="content"/>
        </w:behaviors>
        <w:guid w:val="{6F23AEB0-0DE4-443E-B7DE-A9E080A833BD}"/>
      </w:docPartPr>
      <w:docPartBody>
        <w:p w:rsidR="00D750F0" w:rsidRDefault="00706C3C" w:rsidP="00706C3C">
          <w:pPr>
            <w:pStyle w:val="F7627F894904402E87CF8C84F5B17271"/>
          </w:pPr>
          <w:r>
            <w:rPr>
              <w:lang w:bidi="fi-FI"/>
            </w:rPr>
            <w:t>[Ammatilliset tai tekniset taidot]</w:t>
          </w:r>
        </w:p>
      </w:docPartBody>
    </w:docPart>
    <w:docPart>
      <w:docPartPr>
        <w:name w:val="82B5B83D2CE74A0794B7EAB568B67629"/>
        <w:category>
          <w:name w:val="Yleiset"/>
          <w:gallery w:val="placeholder"/>
        </w:category>
        <w:types>
          <w:type w:val="bbPlcHdr"/>
        </w:types>
        <w:behaviors>
          <w:behavior w:val="content"/>
        </w:behaviors>
        <w:guid w:val="{D8F8907C-7BC5-4095-9A7B-7EC9DBA5DEF4}"/>
      </w:docPartPr>
      <w:docPartBody>
        <w:p w:rsidR="00D750F0" w:rsidRDefault="00706C3C" w:rsidP="00706C3C">
          <w:pPr>
            <w:pStyle w:val="82B5B83D2CE74A0794B7EAB568B67629"/>
          </w:pPr>
          <w:r>
            <w:rPr>
              <w:lang w:bidi="fi-FI"/>
            </w:rPr>
            <w:t>[Ammatilliset tai tekniset taidot]</w:t>
          </w:r>
        </w:p>
      </w:docPartBody>
    </w:docPart>
    <w:docPart>
      <w:docPartPr>
        <w:name w:val="E211DEC0188647C3A2E05205835E7129"/>
        <w:category>
          <w:name w:val="Yleiset"/>
          <w:gallery w:val="placeholder"/>
        </w:category>
        <w:types>
          <w:type w:val="bbPlcHdr"/>
        </w:types>
        <w:behaviors>
          <w:behavior w:val="content"/>
        </w:behaviors>
        <w:guid w:val="{9FE803B9-E5F6-4326-8FC3-92E8669CB39C}"/>
      </w:docPartPr>
      <w:docPartBody>
        <w:p w:rsidR="00D750F0" w:rsidRDefault="00706C3C" w:rsidP="00706C3C">
          <w:pPr>
            <w:pStyle w:val="E211DEC0188647C3A2E05205835E7129"/>
          </w:pPr>
          <w:r>
            <w:rPr>
              <w:lang w:bidi="fi-FI"/>
            </w:rPr>
            <w:t>[Ammatilliset tai tekniset taidot]</w:t>
          </w:r>
        </w:p>
      </w:docPartBody>
    </w:docPart>
    <w:docPart>
      <w:docPartPr>
        <w:name w:val="573C278090B74809BBC77DC36C9B1B4B"/>
        <w:category>
          <w:name w:val="Yleiset"/>
          <w:gallery w:val="placeholder"/>
        </w:category>
        <w:types>
          <w:type w:val="bbPlcHdr"/>
        </w:types>
        <w:behaviors>
          <w:behavior w:val="content"/>
        </w:behaviors>
        <w:guid w:val="{9041476C-60EC-4933-A77A-46F5888DF527}"/>
      </w:docPartPr>
      <w:docPartBody>
        <w:p w:rsidR="00D750F0" w:rsidRDefault="00706C3C" w:rsidP="00706C3C">
          <w:pPr>
            <w:pStyle w:val="573C278090B74809BBC77DC36C9B1B4B"/>
          </w:pPr>
          <w:r>
            <w:rPr>
              <w:lang w:bidi="fi-FI"/>
            </w:rPr>
            <w:t>[Ammatilliset tai tekniset taidot]</w:t>
          </w:r>
        </w:p>
      </w:docPartBody>
    </w:docPart>
    <w:docPart>
      <w:docPartPr>
        <w:name w:val="EE7C47788EFB42F2AD064BA215B4D279"/>
        <w:category>
          <w:name w:val="Yleiset"/>
          <w:gallery w:val="placeholder"/>
        </w:category>
        <w:types>
          <w:type w:val="bbPlcHdr"/>
        </w:types>
        <w:behaviors>
          <w:behavior w:val="content"/>
        </w:behaviors>
        <w:guid w:val="{D6FB855A-C238-4411-AC13-EA4DA904C839}"/>
      </w:docPartPr>
      <w:docPartBody>
        <w:p w:rsidR="00D750F0" w:rsidRDefault="00706C3C" w:rsidP="00706C3C">
          <w:pPr>
            <w:pStyle w:val="EE7C47788EFB42F2AD064BA215B4D279"/>
          </w:pPr>
          <w:r>
            <w:rPr>
              <w:lang w:bidi="fi-FI"/>
            </w:rPr>
            <w:t>[Ammatilliset tai tekniset taidot]</w:t>
          </w:r>
        </w:p>
      </w:docPartBody>
    </w:docPart>
    <w:docPart>
      <w:docPartPr>
        <w:name w:val="7B63C0B708EC4C9BABBE5F5B70A67D47"/>
        <w:category>
          <w:name w:val="Yleiset"/>
          <w:gallery w:val="placeholder"/>
        </w:category>
        <w:types>
          <w:type w:val="bbPlcHdr"/>
        </w:types>
        <w:behaviors>
          <w:behavior w:val="content"/>
        </w:behaviors>
        <w:guid w:val="{502C2916-8B0D-4D8D-B056-51218F46D015}"/>
      </w:docPartPr>
      <w:docPartBody>
        <w:p w:rsidR="00D750F0" w:rsidRDefault="00706C3C" w:rsidP="00706C3C">
          <w:pPr>
            <w:pStyle w:val="7B63C0B708EC4C9BABBE5F5B70A67D47"/>
          </w:pPr>
          <w:r>
            <w:rPr>
              <w:lang w:bidi="fi-FI"/>
            </w:rPr>
            <w:t>[Ammatilliset tai tekniset taidot]</w:t>
          </w:r>
        </w:p>
      </w:docPartBody>
    </w:docPart>
    <w:docPart>
      <w:docPartPr>
        <w:name w:val="01E7A3C6B4794561900F6E0DCF584F27"/>
        <w:category>
          <w:name w:val="Yleiset"/>
          <w:gallery w:val="placeholder"/>
        </w:category>
        <w:types>
          <w:type w:val="bbPlcHdr"/>
        </w:types>
        <w:behaviors>
          <w:behavior w:val="content"/>
        </w:behaviors>
        <w:guid w:val="{D64D3BFE-679E-4992-B259-31DD2AD273B1}"/>
      </w:docPartPr>
      <w:docPartBody>
        <w:p w:rsidR="00D750F0" w:rsidRDefault="00706C3C" w:rsidP="00706C3C">
          <w:pPr>
            <w:pStyle w:val="01E7A3C6B4794561900F6E0DCF584F27"/>
          </w:pPr>
          <w:r>
            <w:rPr>
              <w:lang w:bidi="fi-FI"/>
            </w:rPr>
            <w:t>[Ammatilliset tai tekniset taidot]</w:t>
          </w:r>
        </w:p>
      </w:docPartBody>
    </w:docPart>
    <w:docPart>
      <w:docPartPr>
        <w:name w:val="69B2EA9CD8A546E0850902E6BFDFB6A0"/>
        <w:category>
          <w:name w:val="Yleiset"/>
          <w:gallery w:val="placeholder"/>
        </w:category>
        <w:types>
          <w:type w:val="bbPlcHdr"/>
        </w:types>
        <w:behaviors>
          <w:behavior w:val="content"/>
        </w:behaviors>
        <w:guid w:val="{2B14FB36-3290-48FB-BB40-4ADE2C1F7CAC}"/>
      </w:docPartPr>
      <w:docPartBody>
        <w:p w:rsidR="00D750F0" w:rsidRDefault="00706C3C" w:rsidP="00706C3C">
          <w:pPr>
            <w:pStyle w:val="69B2EA9CD8A546E0850902E6BFDFB6A0"/>
          </w:pPr>
          <w:r>
            <w:rPr>
              <w:lang w:bidi="fi-FI"/>
            </w:rPr>
            <w:t>[Ammatilliset tai tekniset taidot]</w:t>
          </w:r>
        </w:p>
      </w:docPartBody>
    </w:docPart>
    <w:docPart>
      <w:docPartPr>
        <w:name w:val="545133641AA24E8D818130C187A967CA"/>
        <w:category>
          <w:name w:val="Yleiset"/>
          <w:gallery w:val="placeholder"/>
        </w:category>
        <w:types>
          <w:type w:val="bbPlcHdr"/>
        </w:types>
        <w:behaviors>
          <w:behavior w:val="content"/>
        </w:behaviors>
        <w:guid w:val="{917DD47B-CD99-455B-ABAF-E1C6CEFC1691}"/>
      </w:docPartPr>
      <w:docPartBody>
        <w:p w:rsidR="00D750F0" w:rsidRDefault="00706C3C" w:rsidP="00706C3C">
          <w:pPr>
            <w:pStyle w:val="545133641AA24E8D818130C187A967CA"/>
          </w:pPr>
          <w:r>
            <w:rPr>
              <w:lang w:bidi="fi-FI"/>
            </w:rPr>
            <w:t>[Ammatilliset tai tekniset taidot]</w:t>
          </w:r>
        </w:p>
      </w:docPartBody>
    </w:docPart>
    <w:docPart>
      <w:docPartPr>
        <w:name w:val="287E918F47714842AA14C62DBE3079A6"/>
        <w:category>
          <w:name w:val="Yleiset"/>
          <w:gallery w:val="placeholder"/>
        </w:category>
        <w:types>
          <w:type w:val="bbPlcHdr"/>
        </w:types>
        <w:behaviors>
          <w:behavior w:val="content"/>
        </w:behaviors>
        <w:guid w:val="{EC27A024-9C11-4C57-8C70-72C8E431E9BB}"/>
      </w:docPartPr>
      <w:docPartBody>
        <w:p w:rsidR="00D750F0" w:rsidRDefault="00706C3C" w:rsidP="00706C3C">
          <w:pPr>
            <w:pStyle w:val="287E918F47714842AA14C62DBE3079A6"/>
          </w:pPr>
          <w:r>
            <w:rPr>
              <w:rStyle w:val="Paikkamerkkiteksti"/>
              <w:lang w:bidi="fi-FI"/>
            </w:rPr>
            <w:t>[saavutuksen ala tai aihealue</w:t>
          </w:r>
        </w:p>
      </w:docPartBody>
    </w:docPart>
    <w:docPart>
      <w:docPartPr>
        <w:name w:val="E8B387C9F7CD47AB98B4F8DCF79924A6"/>
        <w:category>
          <w:name w:val="Yleiset"/>
          <w:gallery w:val="placeholder"/>
        </w:category>
        <w:types>
          <w:type w:val="bbPlcHdr"/>
        </w:types>
        <w:behaviors>
          <w:behavior w:val="content"/>
        </w:behaviors>
        <w:guid w:val="{15EDBA3D-96FA-4A19-B139-9F1382F67D53}"/>
      </w:docPartPr>
      <w:docPartBody>
        <w:p w:rsidR="00D750F0" w:rsidRDefault="00706C3C" w:rsidP="00706C3C">
          <w:pPr>
            <w:pStyle w:val="E8B387C9F7CD47AB98B4F8DCF79924A6"/>
          </w:pPr>
          <w:r>
            <w:rPr>
              <w:lang w:bidi="fi-FI"/>
            </w:rPr>
            <w:t>[Ammatilliset tai tekniset taidot]</w:t>
          </w:r>
        </w:p>
      </w:docPartBody>
    </w:docPart>
    <w:docPart>
      <w:docPartPr>
        <w:name w:val="1B144AA544604D6596893FAE962BB989"/>
        <w:category>
          <w:name w:val="Yleiset"/>
          <w:gallery w:val="placeholder"/>
        </w:category>
        <w:types>
          <w:type w:val="bbPlcHdr"/>
        </w:types>
        <w:behaviors>
          <w:behavior w:val="content"/>
        </w:behaviors>
        <w:guid w:val="{6AB21D08-EC55-4A48-91BC-C33C67601C72}"/>
      </w:docPartPr>
      <w:docPartBody>
        <w:p w:rsidR="00D750F0" w:rsidRDefault="00706C3C" w:rsidP="00706C3C">
          <w:pPr>
            <w:pStyle w:val="1B144AA544604D6596893FAE962BB989"/>
          </w:pPr>
          <w:r>
            <w:rPr>
              <w:lang w:bidi="fi-FI"/>
            </w:rPr>
            <w:t>[Ammatilliset tai tekniset taidot]</w:t>
          </w:r>
        </w:p>
      </w:docPartBody>
    </w:docPart>
    <w:docPart>
      <w:docPartPr>
        <w:name w:val="21B7574FEE274619ABF97573C75516D5"/>
        <w:category>
          <w:name w:val="Yleiset"/>
          <w:gallery w:val="placeholder"/>
        </w:category>
        <w:types>
          <w:type w:val="bbPlcHdr"/>
        </w:types>
        <w:behaviors>
          <w:behavior w:val="content"/>
        </w:behaviors>
        <w:guid w:val="{1AEC502B-27CA-4A89-8533-72C8F32E57F5}"/>
      </w:docPartPr>
      <w:docPartBody>
        <w:p w:rsidR="00D750F0" w:rsidRDefault="00706C3C" w:rsidP="00706C3C">
          <w:pPr>
            <w:pStyle w:val="21B7574FEE274619ABF97573C75516D5"/>
          </w:pPr>
          <w:r>
            <w:rPr>
              <w:lang w:bidi="fi-FI"/>
            </w:rPr>
            <w:t>[Ammatilliset tai tekniset taidot]</w:t>
          </w:r>
        </w:p>
      </w:docPartBody>
    </w:docPart>
    <w:docPart>
      <w:docPartPr>
        <w:name w:val="0B22B8DEF4274D2DA6757BDD1A3AD551"/>
        <w:category>
          <w:name w:val="Yleiset"/>
          <w:gallery w:val="placeholder"/>
        </w:category>
        <w:types>
          <w:type w:val="bbPlcHdr"/>
        </w:types>
        <w:behaviors>
          <w:behavior w:val="content"/>
        </w:behaviors>
        <w:guid w:val="{5545619A-9F56-46FA-A37B-21FBE53FC7EC}"/>
      </w:docPartPr>
      <w:docPartBody>
        <w:p w:rsidR="00D750F0" w:rsidRDefault="00706C3C" w:rsidP="00706C3C">
          <w:pPr>
            <w:pStyle w:val="0B22B8DEF4274D2DA6757BDD1A3AD551"/>
          </w:pPr>
          <w:r>
            <w:rPr>
              <w:lang w:bidi="fi-FI"/>
            </w:rPr>
            <w:t>[Ammatilliset tai tekniset taidot]</w:t>
          </w:r>
        </w:p>
      </w:docPartBody>
    </w:docPart>
    <w:docPart>
      <w:docPartPr>
        <w:name w:val="718A1BDE5C124DC18A3C877F0BE711CB"/>
        <w:category>
          <w:name w:val="Yleiset"/>
          <w:gallery w:val="placeholder"/>
        </w:category>
        <w:types>
          <w:type w:val="bbPlcHdr"/>
        </w:types>
        <w:behaviors>
          <w:behavior w:val="content"/>
        </w:behaviors>
        <w:guid w:val="{3AA72F6B-D2B4-4756-80DD-9232C80514E8}"/>
      </w:docPartPr>
      <w:docPartBody>
        <w:p w:rsidR="00D750F0" w:rsidRDefault="00706C3C" w:rsidP="00706C3C">
          <w:pPr>
            <w:pStyle w:val="718A1BDE5C124DC18A3C877F0BE711CB"/>
          </w:pPr>
          <w:r>
            <w:rPr>
              <w:lang w:bidi="fi-FI"/>
            </w:rPr>
            <w:t>[Ammatilliset tai tekniset taidot]</w:t>
          </w:r>
        </w:p>
      </w:docPartBody>
    </w:docPart>
    <w:docPart>
      <w:docPartPr>
        <w:name w:val="94DD9B1C1BF546EBAA20C07FC08DB2A9"/>
        <w:category>
          <w:name w:val="Yleiset"/>
          <w:gallery w:val="placeholder"/>
        </w:category>
        <w:types>
          <w:type w:val="bbPlcHdr"/>
        </w:types>
        <w:behaviors>
          <w:behavior w:val="content"/>
        </w:behaviors>
        <w:guid w:val="{07EB48ED-4B0C-4182-AA0D-F2268B2A1C58}"/>
      </w:docPartPr>
      <w:docPartBody>
        <w:p w:rsidR="00D750F0" w:rsidRDefault="00706C3C" w:rsidP="00706C3C">
          <w:pPr>
            <w:pStyle w:val="94DD9B1C1BF546EBAA20C07FC08DB2A9"/>
          </w:pPr>
          <w:r>
            <w:rPr>
              <w:lang w:bidi="fi-FI"/>
            </w:rPr>
            <w:t>[Ammatilliset tai tekniset taidot]</w:t>
          </w:r>
        </w:p>
      </w:docPartBody>
    </w:docPart>
    <w:docPart>
      <w:docPartPr>
        <w:name w:val="72DC945204724645BE62F15F178BD2F2"/>
        <w:category>
          <w:name w:val="Yleiset"/>
          <w:gallery w:val="placeholder"/>
        </w:category>
        <w:types>
          <w:type w:val="bbPlcHdr"/>
        </w:types>
        <w:behaviors>
          <w:behavior w:val="content"/>
        </w:behaviors>
        <w:guid w:val="{B6C91AC3-0335-4873-B29D-FEF949838A3A}"/>
      </w:docPartPr>
      <w:docPartBody>
        <w:p w:rsidR="00D750F0" w:rsidRDefault="00706C3C" w:rsidP="00706C3C">
          <w:pPr>
            <w:pStyle w:val="72DC945204724645BE62F15F178BD2F2"/>
          </w:pPr>
          <w:r>
            <w:rPr>
              <w:lang w:bidi="fi-FI"/>
            </w:rPr>
            <w:t>[Ammatilliset tai tekniset taidot]</w:t>
          </w:r>
        </w:p>
      </w:docPartBody>
    </w:docPart>
    <w:docPart>
      <w:docPartPr>
        <w:name w:val="D37E1B0CFE974093B1535895EF148749"/>
        <w:category>
          <w:name w:val="Yleiset"/>
          <w:gallery w:val="placeholder"/>
        </w:category>
        <w:types>
          <w:type w:val="bbPlcHdr"/>
        </w:types>
        <w:behaviors>
          <w:behavior w:val="content"/>
        </w:behaviors>
        <w:guid w:val="{7C5B93BF-4FE8-4024-88D1-56B59BB68562}"/>
      </w:docPartPr>
      <w:docPartBody>
        <w:p w:rsidR="00D750F0" w:rsidRDefault="00706C3C" w:rsidP="00706C3C">
          <w:pPr>
            <w:pStyle w:val="D37E1B0CFE974093B1535895EF148749"/>
          </w:pPr>
          <w:r>
            <w:rPr>
              <w:lang w:bidi="fi-FI"/>
            </w:rPr>
            <w:t>[Ammatilliset tai tekniset taidot]</w:t>
          </w:r>
        </w:p>
      </w:docPartBody>
    </w:docPart>
    <w:docPart>
      <w:docPartPr>
        <w:name w:val="971C1FE9983549839921F9292010FC85"/>
        <w:category>
          <w:name w:val="Yleiset"/>
          <w:gallery w:val="placeholder"/>
        </w:category>
        <w:types>
          <w:type w:val="bbPlcHdr"/>
        </w:types>
        <w:behaviors>
          <w:behavior w:val="content"/>
        </w:behaviors>
        <w:guid w:val="{A8912823-0BB3-4774-B1E4-056F8EF4043C}"/>
      </w:docPartPr>
      <w:docPartBody>
        <w:p w:rsidR="00D750F0" w:rsidRDefault="00706C3C" w:rsidP="00706C3C">
          <w:pPr>
            <w:pStyle w:val="971C1FE9983549839921F9292010FC85"/>
          </w:pPr>
          <w:r>
            <w:rPr>
              <w:lang w:bidi="fi-FI"/>
            </w:rPr>
            <w:t>[Ammatilliset tai tekniset taidot]</w:t>
          </w:r>
        </w:p>
      </w:docPartBody>
    </w:docPart>
    <w:docPart>
      <w:docPartPr>
        <w:name w:val="FE8EF9BB037245FEBC6705FF640EB944"/>
        <w:category>
          <w:name w:val="Yleiset"/>
          <w:gallery w:val="placeholder"/>
        </w:category>
        <w:types>
          <w:type w:val="bbPlcHdr"/>
        </w:types>
        <w:behaviors>
          <w:behavior w:val="content"/>
        </w:behaviors>
        <w:guid w:val="{2C438B9D-3333-4388-A57E-0C8FCAAC5FDA}"/>
      </w:docPartPr>
      <w:docPartBody>
        <w:p w:rsidR="00D750F0" w:rsidRDefault="00706C3C" w:rsidP="00706C3C">
          <w:pPr>
            <w:pStyle w:val="FE8EF9BB037245FEBC6705FF640EB944"/>
          </w:pPr>
          <w:r>
            <w:rPr>
              <w:lang w:bidi="fi-FI"/>
            </w:rPr>
            <w:t>[Ammatilliset tai tekniset taidot]</w:t>
          </w:r>
        </w:p>
      </w:docPartBody>
    </w:docPart>
    <w:docPart>
      <w:docPartPr>
        <w:name w:val="A555CE24EFA74F10A802809D884D91CD"/>
        <w:category>
          <w:name w:val="Yleiset"/>
          <w:gallery w:val="placeholder"/>
        </w:category>
        <w:types>
          <w:type w:val="bbPlcHdr"/>
        </w:types>
        <w:behaviors>
          <w:behavior w:val="content"/>
        </w:behaviors>
        <w:guid w:val="{9FA57C08-AA63-4ABA-B0C3-2770FAAE1765}"/>
      </w:docPartPr>
      <w:docPartBody>
        <w:p w:rsidR="00D750F0" w:rsidRDefault="00706C3C" w:rsidP="00706C3C">
          <w:pPr>
            <w:pStyle w:val="A555CE24EFA74F10A802809D884D91CD"/>
          </w:pPr>
          <w:r>
            <w:rPr>
              <w:lang w:bidi="fi-FI"/>
            </w:rPr>
            <w:t>[Ammatilliset tai tekniset taidot]</w:t>
          </w:r>
        </w:p>
      </w:docPartBody>
    </w:docPart>
    <w:docPart>
      <w:docPartPr>
        <w:name w:val="29AE0E0D41D7445FBF23DB2A22ADCE93"/>
        <w:category>
          <w:name w:val="Yleiset"/>
          <w:gallery w:val="placeholder"/>
        </w:category>
        <w:types>
          <w:type w:val="bbPlcHdr"/>
        </w:types>
        <w:behaviors>
          <w:behavior w:val="content"/>
        </w:behaviors>
        <w:guid w:val="{680480F4-DCE5-4B7F-ABEB-8DF08678FCE4}"/>
      </w:docPartPr>
      <w:docPartBody>
        <w:p w:rsidR="00D750F0" w:rsidRDefault="00706C3C" w:rsidP="00706C3C">
          <w:pPr>
            <w:pStyle w:val="29AE0E0D41D7445FBF23DB2A22ADCE93"/>
          </w:pPr>
          <w:r>
            <w:rPr>
              <w:lang w:bidi="fi-FI"/>
            </w:rPr>
            <w:t>[Ammatilliset tai tekniset taidot]</w:t>
          </w:r>
        </w:p>
      </w:docPartBody>
    </w:docPart>
    <w:docPart>
      <w:docPartPr>
        <w:name w:val="51D7F25CF84241249572F89CCB482326"/>
        <w:category>
          <w:name w:val="Yleiset"/>
          <w:gallery w:val="placeholder"/>
        </w:category>
        <w:types>
          <w:type w:val="bbPlcHdr"/>
        </w:types>
        <w:behaviors>
          <w:behavior w:val="content"/>
        </w:behaviors>
        <w:guid w:val="{11CAB4D5-1B03-43B9-AB5C-41CD7C1502BE}"/>
      </w:docPartPr>
      <w:docPartBody>
        <w:p w:rsidR="00D750F0" w:rsidRDefault="00706C3C" w:rsidP="00706C3C">
          <w:pPr>
            <w:pStyle w:val="51D7F25CF84241249572F89CCB482326"/>
          </w:pPr>
          <w:r>
            <w:rPr>
              <w:lang w:bidi="fi-FI"/>
            </w:rPr>
            <w:t>[Ammatilliset tai tekniset taidot]</w:t>
          </w:r>
        </w:p>
      </w:docPartBody>
    </w:docPart>
    <w:docPart>
      <w:docPartPr>
        <w:name w:val="28FE0247A9E1467280DDCDEE9C088CF7"/>
        <w:category>
          <w:name w:val="Yleiset"/>
          <w:gallery w:val="placeholder"/>
        </w:category>
        <w:types>
          <w:type w:val="bbPlcHdr"/>
        </w:types>
        <w:behaviors>
          <w:behavior w:val="content"/>
        </w:behaviors>
        <w:guid w:val="{9B325A88-3119-481D-9BFF-07482F31A1C1}"/>
      </w:docPartPr>
      <w:docPartBody>
        <w:p w:rsidR="00D750F0" w:rsidRDefault="00706C3C" w:rsidP="00706C3C">
          <w:pPr>
            <w:pStyle w:val="28FE0247A9E1467280DDCDEE9C088CF7"/>
          </w:pPr>
          <w:r>
            <w:rPr>
              <w:lang w:bidi="fi-FI"/>
            </w:rPr>
            <w:t>[Ammatilliset tai tekniset taidot]</w:t>
          </w:r>
        </w:p>
      </w:docPartBody>
    </w:docPart>
    <w:docPart>
      <w:docPartPr>
        <w:name w:val="77223234C7314E288DC04E3264242F0E"/>
        <w:category>
          <w:name w:val="Yleiset"/>
          <w:gallery w:val="placeholder"/>
        </w:category>
        <w:types>
          <w:type w:val="bbPlcHdr"/>
        </w:types>
        <w:behaviors>
          <w:behavior w:val="content"/>
        </w:behaviors>
        <w:guid w:val="{FB12E82E-4A55-4E15-8EDE-AF493AB25571}"/>
      </w:docPartPr>
      <w:docPartBody>
        <w:p w:rsidR="00D750F0" w:rsidRDefault="00706C3C" w:rsidP="00706C3C">
          <w:pPr>
            <w:pStyle w:val="77223234C7314E288DC04E3264242F0E"/>
          </w:pPr>
          <w:r>
            <w:rPr>
              <w:rStyle w:val="Paikkamerkkiteksti"/>
              <w:lang w:bidi="fi-FI"/>
            </w:rPr>
            <w:t>[saavutuksen ala tai aihealue</w:t>
          </w:r>
        </w:p>
      </w:docPartBody>
    </w:docPart>
    <w:docPart>
      <w:docPartPr>
        <w:name w:val="4FDA2F42BB9E40569F93AAB1C833AAAA"/>
        <w:category>
          <w:name w:val="Yleiset"/>
          <w:gallery w:val="placeholder"/>
        </w:category>
        <w:types>
          <w:type w:val="bbPlcHdr"/>
        </w:types>
        <w:behaviors>
          <w:behavior w:val="content"/>
        </w:behaviors>
        <w:guid w:val="{60DE6220-A98F-44C0-ADDE-BE0117F4425C}"/>
      </w:docPartPr>
      <w:docPartBody>
        <w:p w:rsidR="00D750F0" w:rsidRDefault="00706C3C" w:rsidP="00706C3C">
          <w:pPr>
            <w:pStyle w:val="4FDA2F42BB9E40569F93AAB1C833AAAA"/>
          </w:pPr>
          <w:r>
            <w:rPr>
              <w:rStyle w:val="Paikkamerkkiteksti"/>
              <w:lang w:bidi="fi-FI"/>
            </w:rPr>
            <w:t>[saavutuksen ala tai aihealue</w:t>
          </w:r>
        </w:p>
      </w:docPartBody>
    </w:docPart>
    <w:docPart>
      <w:docPartPr>
        <w:name w:val="6CB7B62EFA624E208F5BED6B1C4AEEF0"/>
        <w:category>
          <w:name w:val="Yleiset"/>
          <w:gallery w:val="placeholder"/>
        </w:category>
        <w:types>
          <w:type w:val="bbPlcHdr"/>
        </w:types>
        <w:behaviors>
          <w:behavior w:val="content"/>
        </w:behaviors>
        <w:guid w:val="{A78962F7-6BC4-47BB-BEC9-7A02519137E9}"/>
      </w:docPartPr>
      <w:docPartBody>
        <w:p w:rsidR="00D750F0" w:rsidRDefault="00706C3C" w:rsidP="00706C3C">
          <w:pPr>
            <w:pStyle w:val="6CB7B62EFA624E208F5BED6B1C4AEEF0"/>
          </w:pPr>
          <w:r>
            <w:rPr>
              <w:rStyle w:val="Paikkamerkkiteksti"/>
              <w:lang w:bidi="fi-FI"/>
            </w:rPr>
            <w:t>[saavutuksen ala tai aihealue</w:t>
          </w:r>
        </w:p>
      </w:docPartBody>
    </w:docPart>
    <w:docPart>
      <w:docPartPr>
        <w:name w:val="434E77A2B3944B99BBFA632361CC1353"/>
        <w:category>
          <w:name w:val="Yleiset"/>
          <w:gallery w:val="placeholder"/>
        </w:category>
        <w:types>
          <w:type w:val="bbPlcHdr"/>
        </w:types>
        <w:behaviors>
          <w:behavior w:val="content"/>
        </w:behaviors>
        <w:guid w:val="{F70861D4-F8E2-4437-B14F-B42374313F57}"/>
      </w:docPartPr>
      <w:docPartBody>
        <w:p w:rsidR="00D750F0" w:rsidRDefault="00706C3C" w:rsidP="00706C3C">
          <w:pPr>
            <w:pStyle w:val="434E77A2B3944B99BBFA632361CC1353"/>
          </w:pPr>
          <w:r>
            <w:rPr>
              <w:rStyle w:val="Paikkamerkkiteksti"/>
              <w:lang w:bidi="fi-FI"/>
            </w:rPr>
            <w:t>[saavutuksen ala tai aihealue</w:t>
          </w:r>
        </w:p>
      </w:docPartBody>
    </w:docPart>
    <w:docPart>
      <w:docPartPr>
        <w:name w:val="A418E712368E476B998071F5680BF65A"/>
        <w:category>
          <w:name w:val="Yleiset"/>
          <w:gallery w:val="placeholder"/>
        </w:category>
        <w:types>
          <w:type w:val="bbPlcHdr"/>
        </w:types>
        <w:behaviors>
          <w:behavior w:val="content"/>
        </w:behaviors>
        <w:guid w:val="{0F2299A3-79FE-462E-AEE7-E88C01610EA0}"/>
      </w:docPartPr>
      <w:docPartBody>
        <w:p w:rsidR="00D750F0" w:rsidRDefault="00706C3C" w:rsidP="00706C3C">
          <w:pPr>
            <w:pStyle w:val="A418E712368E476B998071F5680BF65A"/>
          </w:pPr>
          <w:r>
            <w:rPr>
              <w:lang w:bidi="fi-FI"/>
            </w:rPr>
            <w:t>[Ammatilliset tai tekniset taidot]</w:t>
          </w:r>
        </w:p>
      </w:docPartBody>
    </w:docPart>
    <w:docPart>
      <w:docPartPr>
        <w:name w:val="DA5D260F3C1F4FCBA3F0BE92B635CD57"/>
        <w:category>
          <w:name w:val="Yleiset"/>
          <w:gallery w:val="placeholder"/>
        </w:category>
        <w:types>
          <w:type w:val="bbPlcHdr"/>
        </w:types>
        <w:behaviors>
          <w:behavior w:val="content"/>
        </w:behaviors>
        <w:guid w:val="{0CB20A67-5B12-46F2-8438-466465A0FD89}"/>
      </w:docPartPr>
      <w:docPartBody>
        <w:p w:rsidR="00D750F0" w:rsidRDefault="00706C3C" w:rsidP="00706C3C">
          <w:pPr>
            <w:pStyle w:val="DA5D260F3C1F4FCBA3F0BE92B635CD57"/>
          </w:pPr>
          <w:r>
            <w:rPr>
              <w:lang w:bidi="fi-FI"/>
            </w:rPr>
            <w:t>[Ammatilliset tai tekniset taidot]</w:t>
          </w:r>
        </w:p>
      </w:docPartBody>
    </w:docPart>
    <w:docPart>
      <w:docPartPr>
        <w:name w:val="31D0D9BD9E51450B8809DFCBC7E41CF7"/>
        <w:category>
          <w:name w:val="Yleiset"/>
          <w:gallery w:val="placeholder"/>
        </w:category>
        <w:types>
          <w:type w:val="bbPlcHdr"/>
        </w:types>
        <w:behaviors>
          <w:behavior w:val="content"/>
        </w:behaviors>
        <w:guid w:val="{FC6A8073-E81E-488D-A9DA-A8845FDDAAA2}"/>
      </w:docPartPr>
      <w:docPartBody>
        <w:p w:rsidR="00D750F0" w:rsidRDefault="00706C3C" w:rsidP="00706C3C">
          <w:pPr>
            <w:pStyle w:val="31D0D9BD9E51450B8809DFCBC7E41CF7"/>
          </w:pPr>
          <w:r>
            <w:rPr>
              <w:lang w:bidi="fi-FI"/>
            </w:rPr>
            <w:t>[Ammatilliset tai tekniset taidot]</w:t>
          </w:r>
        </w:p>
      </w:docPartBody>
    </w:docPart>
    <w:docPart>
      <w:docPartPr>
        <w:name w:val="B58130D817AA44CFAC9631BD4F7DAE08"/>
        <w:category>
          <w:name w:val="Yleiset"/>
          <w:gallery w:val="placeholder"/>
        </w:category>
        <w:types>
          <w:type w:val="bbPlcHdr"/>
        </w:types>
        <w:behaviors>
          <w:behavior w:val="content"/>
        </w:behaviors>
        <w:guid w:val="{61411101-77C0-4939-A23D-63B12F0D9037}"/>
      </w:docPartPr>
      <w:docPartBody>
        <w:p w:rsidR="00D750F0" w:rsidRDefault="00706C3C" w:rsidP="00706C3C">
          <w:pPr>
            <w:pStyle w:val="B58130D817AA44CFAC9631BD4F7DAE08"/>
          </w:pPr>
          <w:r>
            <w:rPr>
              <w:lang w:bidi="fi-FI"/>
            </w:rPr>
            <w:t>[Ammatilliset tai tekniset taidot]</w:t>
          </w:r>
        </w:p>
      </w:docPartBody>
    </w:docPart>
    <w:docPart>
      <w:docPartPr>
        <w:name w:val="580D7305C0254C1DB6A36C70A58A662C"/>
        <w:category>
          <w:name w:val="Yleiset"/>
          <w:gallery w:val="placeholder"/>
        </w:category>
        <w:types>
          <w:type w:val="bbPlcHdr"/>
        </w:types>
        <w:behaviors>
          <w:behavior w:val="content"/>
        </w:behaviors>
        <w:guid w:val="{2E0F989E-2654-4A66-BC87-016E975F13F1}"/>
      </w:docPartPr>
      <w:docPartBody>
        <w:p w:rsidR="00D750F0" w:rsidRDefault="00706C3C" w:rsidP="00706C3C">
          <w:pPr>
            <w:pStyle w:val="580D7305C0254C1DB6A36C70A58A662C"/>
          </w:pPr>
          <w:r>
            <w:rPr>
              <w:lang w:bidi="fi-FI"/>
            </w:rPr>
            <w:t>[Ammatilliset tai tekniset taidot]</w:t>
          </w:r>
        </w:p>
      </w:docPartBody>
    </w:docPart>
    <w:docPart>
      <w:docPartPr>
        <w:name w:val="647AA6FACF944B2A953DDCA60E2E1E3E"/>
        <w:category>
          <w:name w:val="Yleiset"/>
          <w:gallery w:val="placeholder"/>
        </w:category>
        <w:types>
          <w:type w:val="bbPlcHdr"/>
        </w:types>
        <w:behaviors>
          <w:behavior w:val="content"/>
        </w:behaviors>
        <w:guid w:val="{48B9BF8B-10F8-4AAC-B54A-31B58F39CC18}"/>
      </w:docPartPr>
      <w:docPartBody>
        <w:p w:rsidR="00D750F0" w:rsidRDefault="00706C3C" w:rsidP="00706C3C">
          <w:pPr>
            <w:pStyle w:val="647AA6FACF944B2A953DDCA60E2E1E3E"/>
          </w:pPr>
          <w:r>
            <w:rPr>
              <w:lang w:bidi="fi-FI"/>
            </w:rPr>
            <w:t>[Ammatilliset tai tekniset taidot]</w:t>
          </w:r>
        </w:p>
      </w:docPartBody>
    </w:docPart>
    <w:docPart>
      <w:docPartPr>
        <w:name w:val="7DC036EE52E24D6CBE6F600CC19E853E"/>
        <w:category>
          <w:name w:val="Yleiset"/>
          <w:gallery w:val="placeholder"/>
        </w:category>
        <w:types>
          <w:type w:val="bbPlcHdr"/>
        </w:types>
        <w:behaviors>
          <w:behavior w:val="content"/>
        </w:behaviors>
        <w:guid w:val="{4D5CA379-2C45-41D6-902C-AEACE4B3C826}"/>
      </w:docPartPr>
      <w:docPartBody>
        <w:p w:rsidR="00D750F0" w:rsidRDefault="00706C3C" w:rsidP="00706C3C">
          <w:pPr>
            <w:pStyle w:val="7DC036EE52E24D6CBE6F600CC19E853E"/>
          </w:pPr>
          <w:r>
            <w:rPr>
              <w:rStyle w:val="Paikkamerkkiteksti"/>
              <w:lang w:bidi="fi-FI"/>
            </w:rPr>
            <w:t>[saavutuksen ala tai aihealue</w:t>
          </w:r>
        </w:p>
      </w:docPartBody>
    </w:docPart>
    <w:docPart>
      <w:docPartPr>
        <w:name w:val="EFB9FDA861BA48E5A689050FD7BCA12E"/>
        <w:category>
          <w:name w:val="Yleiset"/>
          <w:gallery w:val="placeholder"/>
        </w:category>
        <w:types>
          <w:type w:val="bbPlcHdr"/>
        </w:types>
        <w:behaviors>
          <w:behavior w:val="content"/>
        </w:behaviors>
        <w:guid w:val="{C33086B0-61B5-43D4-A60B-4751A49CF5D0}"/>
      </w:docPartPr>
      <w:docPartBody>
        <w:p w:rsidR="00D750F0" w:rsidRDefault="00706C3C" w:rsidP="00706C3C">
          <w:pPr>
            <w:pStyle w:val="EFB9FDA861BA48E5A689050FD7BCA12E"/>
          </w:pPr>
          <w:r>
            <w:rPr>
              <w:lang w:bidi="fi-FI"/>
            </w:rPr>
            <w:t>[Ammatilliset tai tekniset taidot]</w:t>
          </w:r>
        </w:p>
      </w:docPartBody>
    </w:docPart>
    <w:docPart>
      <w:docPartPr>
        <w:name w:val="2F9FD0CB6D6F493AA5B81EC3580A7516"/>
        <w:category>
          <w:name w:val="Yleiset"/>
          <w:gallery w:val="placeholder"/>
        </w:category>
        <w:types>
          <w:type w:val="bbPlcHdr"/>
        </w:types>
        <w:behaviors>
          <w:behavior w:val="content"/>
        </w:behaviors>
        <w:guid w:val="{034EAC27-21DE-4212-9077-B400623EB5D4}"/>
      </w:docPartPr>
      <w:docPartBody>
        <w:p w:rsidR="00D750F0" w:rsidRDefault="00706C3C" w:rsidP="00706C3C">
          <w:pPr>
            <w:pStyle w:val="2F9FD0CB6D6F493AA5B81EC3580A7516"/>
          </w:pPr>
          <w:r>
            <w:rPr>
              <w:lang w:bidi="fi-FI"/>
            </w:rPr>
            <w:t>[Ammatilliset tai tekniset taidot]</w:t>
          </w:r>
        </w:p>
      </w:docPartBody>
    </w:docPart>
    <w:docPart>
      <w:docPartPr>
        <w:name w:val="609298408B224F358FBD69117E47B529"/>
        <w:category>
          <w:name w:val="Yleiset"/>
          <w:gallery w:val="placeholder"/>
        </w:category>
        <w:types>
          <w:type w:val="bbPlcHdr"/>
        </w:types>
        <w:behaviors>
          <w:behavior w:val="content"/>
        </w:behaviors>
        <w:guid w:val="{B3F8FCAD-D1BA-4309-833B-B0CE18775CFF}"/>
      </w:docPartPr>
      <w:docPartBody>
        <w:p w:rsidR="00D750F0" w:rsidRDefault="00706C3C" w:rsidP="00706C3C">
          <w:pPr>
            <w:pStyle w:val="609298408B224F358FBD69117E47B529"/>
          </w:pPr>
          <w:r>
            <w:rPr>
              <w:lang w:bidi="fi-FI"/>
            </w:rPr>
            <w:t>[Ammatilliset tai tekniset taidot]</w:t>
          </w:r>
        </w:p>
      </w:docPartBody>
    </w:docPart>
    <w:docPart>
      <w:docPartPr>
        <w:name w:val="2D3E720086E74248926055E422977012"/>
        <w:category>
          <w:name w:val="Yleiset"/>
          <w:gallery w:val="placeholder"/>
        </w:category>
        <w:types>
          <w:type w:val="bbPlcHdr"/>
        </w:types>
        <w:behaviors>
          <w:behavior w:val="content"/>
        </w:behaviors>
        <w:guid w:val="{461AE4A7-ED36-4D45-AE57-653F2D56BE50}"/>
      </w:docPartPr>
      <w:docPartBody>
        <w:p w:rsidR="00D750F0" w:rsidRDefault="00706C3C" w:rsidP="00706C3C">
          <w:pPr>
            <w:pStyle w:val="2D3E720086E74248926055E422977012"/>
          </w:pPr>
          <w:r>
            <w:rPr>
              <w:lang w:bidi="fi-FI"/>
            </w:rPr>
            <w:t>[Ammatilliset tai tekniset taidot]</w:t>
          </w:r>
        </w:p>
      </w:docPartBody>
    </w:docPart>
    <w:docPart>
      <w:docPartPr>
        <w:name w:val="BEF2489252D54EFA859261827805D755"/>
        <w:category>
          <w:name w:val="Yleiset"/>
          <w:gallery w:val="placeholder"/>
        </w:category>
        <w:types>
          <w:type w:val="bbPlcHdr"/>
        </w:types>
        <w:behaviors>
          <w:behavior w:val="content"/>
        </w:behaviors>
        <w:guid w:val="{4CCEB1BC-17CF-4DA8-8405-155D51B46D37}"/>
      </w:docPartPr>
      <w:docPartBody>
        <w:p w:rsidR="00D750F0" w:rsidRDefault="00706C3C" w:rsidP="00706C3C">
          <w:pPr>
            <w:pStyle w:val="BEF2489252D54EFA859261827805D755"/>
          </w:pPr>
          <w:r>
            <w:rPr>
              <w:lang w:bidi="fi-FI"/>
            </w:rPr>
            <w:t>[Ammatilliset tai tekniset taidot]</w:t>
          </w:r>
        </w:p>
      </w:docPartBody>
    </w:docPart>
    <w:docPart>
      <w:docPartPr>
        <w:name w:val="9DB673F3527648C7ACF585555B70C9C2"/>
        <w:category>
          <w:name w:val="Yleiset"/>
          <w:gallery w:val="placeholder"/>
        </w:category>
        <w:types>
          <w:type w:val="bbPlcHdr"/>
        </w:types>
        <w:behaviors>
          <w:behavior w:val="content"/>
        </w:behaviors>
        <w:guid w:val="{859FC7F2-C809-447D-893D-6D2A3125DB49}"/>
      </w:docPartPr>
      <w:docPartBody>
        <w:p w:rsidR="00D750F0" w:rsidRDefault="00706C3C" w:rsidP="00706C3C">
          <w:pPr>
            <w:pStyle w:val="9DB673F3527648C7ACF585555B70C9C2"/>
          </w:pPr>
          <w:r>
            <w:rPr>
              <w:lang w:bidi="fi-FI"/>
            </w:rPr>
            <w:t>[Ammatilliset tai tekniset taidot]</w:t>
          </w:r>
        </w:p>
      </w:docPartBody>
    </w:docPart>
    <w:docPart>
      <w:docPartPr>
        <w:name w:val="9738D62F9A4B47F9A97D570A1DE5D521"/>
        <w:category>
          <w:name w:val="Yleiset"/>
          <w:gallery w:val="placeholder"/>
        </w:category>
        <w:types>
          <w:type w:val="bbPlcHdr"/>
        </w:types>
        <w:behaviors>
          <w:behavior w:val="content"/>
        </w:behaviors>
        <w:guid w:val="{16C6E552-FB88-41DD-9BBE-C07DACF2283F}"/>
      </w:docPartPr>
      <w:docPartBody>
        <w:p w:rsidR="00D750F0" w:rsidRDefault="00706C3C" w:rsidP="00706C3C">
          <w:pPr>
            <w:pStyle w:val="9738D62F9A4B47F9A97D570A1DE5D521"/>
          </w:pPr>
          <w:r>
            <w:rPr>
              <w:lang w:bidi="fi-FI"/>
            </w:rPr>
            <w:t>[Ammatilliset tai tekniset taidot]</w:t>
          </w:r>
        </w:p>
      </w:docPartBody>
    </w:docPart>
    <w:docPart>
      <w:docPartPr>
        <w:name w:val="FF0B8D8CBE4B4E31A60AC7578D08DE90"/>
        <w:category>
          <w:name w:val="Yleiset"/>
          <w:gallery w:val="placeholder"/>
        </w:category>
        <w:types>
          <w:type w:val="bbPlcHdr"/>
        </w:types>
        <w:behaviors>
          <w:behavior w:val="content"/>
        </w:behaviors>
        <w:guid w:val="{666CC151-CEBF-4B06-A79F-8B7734B59B6B}"/>
      </w:docPartPr>
      <w:docPartBody>
        <w:p w:rsidR="00D750F0" w:rsidRDefault="00706C3C" w:rsidP="00706C3C">
          <w:pPr>
            <w:pStyle w:val="FF0B8D8CBE4B4E31A60AC7578D08DE90"/>
          </w:pPr>
          <w:r>
            <w:rPr>
              <w:lang w:bidi="fi-FI"/>
            </w:rPr>
            <w:t>[Ammatilliset tai tekniset taidot]</w:t>
          </w:r>
        </w:p>
      </w:docPartBody>
    </w:docPart>
    <w:docPart>
      <w:docPartPr>
        <w:name w:val="34591D03EA6446B5A4CF07960B9D3713"/>
        <w:category>
          <w:name w:val="Yleiset"/>
          <w:gallery w:val="placeholder"/>
        </w:category>
        <w:types>
          <w:type w:val="bbPlcHdr"/>
        </w:types>
        <w:behaviors>
          <w:behavior w:val="content"/>
        </w:behaviors>
        <w:guid w:val="{AA1C7D54-81E4-4ABA-9E74-102B562D8DBA}"/>
      </w:docPartPr>
      <w:docPartBody>
        <w:p w:rsidR="00D750F0" w:rsidRDefault="00706C3C" w:rsidP="00706C3C">
          <w:pPr>
            <w:pStyle w:val="34591D03EA6446B5A4CF07960B9D3713"/>
          </w:pPr>
          <w:r>
            <w:rPr>
              <w:lang w:bidi="fi-FI"/>
            </w:rPr>
            <w:t>[Ammatilliset tai tekniset taidot]</w:t>
          </w:r>
        </w:p>
      </w:docPartBody>
    </w:docPart>
    <w:docPart>
      <w:docPartPr>
        <w:name w:val="9DF6A8A0908C4CBFAF35CAE8CC571E28"/>
        <w:category>
          <w:name w:val="Yleiset"/>
          <w:gallery w:val="placeholder"/>
        </w:category>
        <w:types>
          <w:type w:val="bbPlcHdr"/>
        </w:types>
        <w:behaviors>
          <w:behavior w:val="content"/>
        </w:behaviors>
        <w:guid w:val="{BB27455D-CD6F-4CFA-A731-84A547132556}"/>
      </w:docPartPr>
      <w:docPartBody>
        <w:p w:rsidR="00D750F0" w:rsidRDefault="00706C3C" w:rsidP="00706C3C">
          <w:pPr>
            <w:pStyle w:val="9DF6A8A0908C4CBFAF35CAE8CC571E28"/>
          </w:pPr>
          <w:r>
            <w:rPr>
              <w:lang w:bidi="fi-FI"/>
            </w:rPr>
            <w:t>[Ammatilliset tai tekniset taidot]</w:t>
          </w:r>
        </w:p>
      </w:docPartBody>
    </w:docPart>
    <w:docPart>
      <w:docPartPr>
        <w:name w:val="568E0508DDCD439783376E505D349090"/>
        <w:category>
          <w:name w:val="Yleiset"/>
          <w:gallery w:val="placeholder"/>
        </w:category>
        <w:types>
          <w:type w:val="bbPlcHdr"/>
        </w:types>
        <w:behaviors>
          <w:behavior w:val="content"/>
        </w:behaviors>
        <w:guid w:val="{C558CEF0-4B9A-422E-8DCD-78BAEA0E1941}"/>
      </w:docPartPr>
      <w:docPartBody>
        <w:p w:rsidR="00D750F0" w:rsidRDefault="00706C3C" w:rsidP="00706C3C">
          <w:pPr>
            <w:pStyle w:val="568E0508DDCD439783376E505D349090"/>
          </w:pPr>
          <w:r>
            <w:rPr>
              <w:lang w:bidi="fi-FI"/>
            </w:rPr>
            <w:t>[Ammatilliset tai tekniset taidot]</w:t>
          </w:r>
        </w:p>
      </w:docPartBody>
    </w:docPart>
    <w:docPart>
      <w:docPartPr>
        <w:name w:val="198D961A2E32449F848D788A97074B0B"/>
        <w:category>
          <w:name w:val="Yleiset"/>
          <w:gallery w:val="placeholder"/>
        </w:category>
        <w:types>
          <w:type w:val="bbPlcHdr"/>
        </w:types>
        <w:behaviors>
          <w:behavior w:val="content"/>
        </w:behaviors>
        <w:guid w:val="{5E4A1152-08E9-42FF-8BB8-D534B05EEAE1}"/>
      </w:docPartPr>
      <w:docPartBody>
        <w:p w:rsidR="00D750F0" w:rsidRDefault="00706C3C" w:rsidP="00706C3C">
          <w:pPr>
            <w:pStyle w:val="198D961A2E32449F848D788A97074B0B"/>
          </w:pPr>
          <w:r>
            <w:rPr>
              <w:lang w:bidi="fi-FI"/>
            </w:rPr>
            <w:t>[Ammatilliset tai tekniset taidot]</w:t>
          </w:r>
        </w:p>
      </w:docPartBody>
    </w:docPart>
    <w:docPart>
      <w:docPartPr>
        <w:name w:val="B3E87067439F4C2E9A01C4A951D14258"/>
        <w:category>
          <w:name w:val="Yleiset"/>
          <w:gallery w:val="placeholder"/>
        </w:category>
        <w:types>
          <w:type w:val="bbPlcHdr"/>
        </w:types>
        <w:behaviors>
          <w:behavior w:val="content"/>
        </w:behaviors>
        <w:guid w:val="{5A730C04-39AE-44DA-89FD-98B70C44824D}"/>
      </w:docPartPr>
      <w:docPartBody>
        <w:p w:rsidR="00D750F0" w:rsidRDefault="00706C3C" w:rsidP="00706C3C">
          <w:pPr>
            <w:pStyle w:val="B3E87067439F4C2E9A01C4A951D14258"/>
          </w:pPr>
          <w:r>
            <w:rPr>
              <w:lang w:bidi="fi-FI"/>
            </w:rPr>
            <w:t>[Ammatilliset tai tekniset taidot]</w:t>
          </w:r>
        </w:p>
      </w:docPartBody>
    </w:docPart>
    <w:docPart>
      <w:docPartPr>
        <w:name w:val="4436490E20184C1DB83027700D4D32C5"/>
        <w:category>
          <w:name w:val="Yleiset"/>
          <w:gallery w:val="placeholder"/>
        </w:category>
        <w:types>
          <w:type w:val="bbPlcHdr"/>
        </w:types>
        <w:behaviors>
          <w:behavior w:val="content"/>
        </w:behaviors>
        <w:guid w:val="{68D2509B-7F65-4854-880A-D49BA3163CFE}"/>
      </w:docPartPr>
      <w:docPartBody>
        <w:p w:rsidR="00D750F0" w:rsidRDefault="00706C3C" w:rsidP="00706C3C">
          <w:pPr>
            <w:pStyle w:val="4436490E20184C1DB83027700D4D32C5"/>
          </w:pPr>
          <w:r>
            <w:rPr>
              <w:lang w:bidi="fi-FI"/>
            </w:rPr>
            <w:t>[Ammatilliset tai tekniset taidot]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3C"/>
    <w:rsid w:val="00706C3C"/>
    <w:rsid w:val="00D750F0"/>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5217328268004664B4AED2F914BE2CCA">
    <w:name w:val="5217328268004664B4AED2F914BE2CCA"/>
  </w:style>
  <w:style w:type="paragraph" w:customStyle="1" w:styleId="B604DE40CBE9413FBA7FA8AC033CFE28">
    <w:name w:val="B604DE40CBE9413FBA7FA8AC033CFE28"/>
  </w:style>
  <w:style w:type="paragraph" w:customStyle="1" w:styleId="C69695980BB24DCCA403506B06ABC4E7">
    <w:name w:val="C69695980BB24DCCA403506B06ABC4E7"/>
  </w:style>
  <w:style w:type="paragraph" w:customStyle="1" w:styleId="F9F930E5BA704ACC8CB3D223BC1E7B51">
    <w:name w:val="F9F930E5BA704ACC8CB3D223BC1E7B51"/>
  </w:style>
  <w:style w:type="character" w:styleId="Korostus">
    <w:name w:val="Emphasis"/>
    <w:basedOn w:val="Kappaleenoletusfontti"/>
    <w:unhideWhenUsed/>
    <w:qFormat/>
    <w:rPr>
      <w:color w:val="4472C4" w:themeColor="accent1"/>
    </w:rPr>
  </w:style>
  <w:style w:type="paragraph" w:customStyle="1" w:styleId="E1DE4907632849C3B61C01B7D82E9477">
    <w:name w:val="E1DE4907632849C3B61C01B7D82E9477"/>
  </w:style>
  <w:style w:type="character" w:styleId="Paikkamerkkiteksti">
    <w:name w:val="Placeholder Text"/>
    <w:basedOn w:val="Kappaleenoletusfontti"/>
    <w:uiPriority w:val="99"/>
    <w:semiHidden/>
    <w:rsid w:val="00706C3C"/>
    <w:rPr>
      <w:color w:val="808080"/>
    </w:rPr>
  </w:style>
  <w:style w:type="paragraph" w:customStyle="1" w:styleId="B34BFF9DD23047A6AD0454F2150F3771">
    <w:name w:val="B34BFF9DD23047A6AD0454F2150F3771"/>
  </w:style>
  <w:style w:type="paragraph" w:customStyle="1" w:styleId="B4F00654EF5048BAB6538EC422536740">
    <w:name w:val="B4F00654EF5048BAB6538EC422536740"/>
  </w:style>
  <w:style w:type="paragraph" w:customStyle="1" w:styleId="726C001DFAB24A6AA18180E778A79C24">
    <w:name w:val="726C001DFAB24A6AA18180E778A79C24"/>
  </w:style>
  <w:style w:type="paragraph" w:customStyle="1" w:styleId="615C01D82443455FAA175E2D8C5EE89B">
    <w:name w:val="615C01D82443455FAA175E2D8C5EE89B"/>
  </w:style>
  <w:style w:type="paragraph" w:customStyle="1" w:styleId="DD2ACCE6AA254EBF8518BF7387BDD47D">
    <w:name w:val="DD2ACCE6AA254EBF8518BF7387BDD47D"/>
  </w:style>
  <w:style w:type="paragraph" w:customStyle="1" w:styleId="74CB4256328D484E900B59E64962FECE">
    <w:name w:val="74CB4256328D484E900B59E64962FECE"/>
  </w:style>
  <w:style w:type="paragraph" w:customStyle="1" w:styleId="A9C71674053C48CAAF2BC0E86C4FC1D0">
    <w:name w:val="A9C71674053C48CAAF2BC0E86C4FC1D0"/>
  </w:style>
  <w:style w:type="paragraph" w:customStyle="1" w:styleId="E4BD262A73FB4E17AF70EEAA11A97512">
    <w:name w:val="E4BD262A73FB4E17AF70EEAA11A97512"/>
  </w:style>
  <w:style w:type="paragraph" w:customStyle="1" w:styleId="19EBF9730C7B41BAB9B70C5CAEF8E675">
    <w:name w:val="19EBF9730C7B41BAB9B70C5CAEF8E675"/>
  </w:style>
  <w:style w:type="paragraph" w:customStyle="1" w:styleId="4C89F27AB30A42A69B2C2311CBC553AC">
    <w:name w:val="4C89F27AB30A42A69B2C2311CBC553AC"/>
  </w:style>
  <w:style w:type="paragraph" w:customStyle="1" w:styleId="0B962AD6D28C4CE1A0DD3A29B3D8DBA3">
    <w:name w:val="0B962AD6D28C4CE1A0DD3A29B3D8DBA3"/>
  </w:style>
  <w:style w:type="paragraph" w:customStyle="1" w:styleId="90668B78301A49119219B4012457899E">
    <w:name w:val="90668B78301A49119219B4012457899E"/>
  </w:style>
  <w:style w:type="paragraph" w:customStyle="1" w:styleId="846CD74430F8405B8455A939935995CE">
    <w:name w:val="846CD74430F8405B8455A939935995CE"/>
  </w:style>
  <w:style w:type="paragraph" w:customStyle="1" w:styleId="985CF04A950F4207B98770693C93FBD5">
    <w:name w:val="985CF04A950F4207B98770693C93FBD5"/>
  </w:style>
  <w:style w:type="paragraph" w:customStyle="1" w:styleId="550A597901554800B99E791D10CE002F">
    <w:name w:val="550A597901554800B99E791D10CE002F"/>
    <w:rsid w:val="00706C3C"/>
  </w:style>
  <w:style w:type="paragraph" w:customStyle="1" w:styleId="191F740652B748CA981E0C47D33C93A0">
    <w:name w:val="191F740652B748CA981E0C47D33C93A0"/>
    <w:rsid w:val="00706C3C"/>
  </w:style>
  <w:style w:type="paragraph" w:customStyle="1" w:styleId="BC19852EC97947179A7BFF38A6CE4AEB">
    <w:name w:val="BC19852EC97947179A7BFF38A6CE4AEB"/>
    <w:rsid w:val="00706C3C"/>
  </w:style>
  <w:style w:type="paragraph" w:customStyle="1" w:styleId="D6A1ACF613574BC7B422CB6D27E42243">
    <w:name w:val="D6A1ACF613574BC7B422CB6D27E42243"/>
    <w:rsid w:val="00706C3C"/>
  </w:style>
  <w:style w:type="paragraph" w:customStyle="1" w:styleId="43C2DF0A777D430497B6DD2846994219">
    <w:name w:val="43C2DF0A777D430497B6DD2846994219"/>
    <w:rsid w:val="00706C3C"/>
  </w:style>
  <w:style w:type="paragraph" w:customStyle="1" w:styleId="67EB9C7CC7AF4116BF7E976737007FBF">
    <w:name w:val="67EB9C7CC7AF4116BF7E976737007FBF"/>
    <w:rsid w:val="00706C3C"/>
  </w:style>
  <w:style w:type="paragraph" w:customStyle="1" w:styleId="919D906BBEA24038962425B6B212D8F1">
    <w:name w:val="919D906BBEA24038962425B6B212D8F1"/>
    <w:rsid w:val="00706C3C"/>
  </w:style>
  <w:style w:type="paragraph" w:customStyle="1" w:styleId="CBC67D617E574A93851677D8E2F89F99">
    <w:name w:val="CBC67D617E574A93851677D8E2F89F99"/>
    <w:rsid w:val="00706C3C"/>
  </w:style>
  <w:style w:type="paragraph" w:customStyle="1" w:styleId="2FD6EF2EC9004FCE97D87BAFA60EAB1C">
    <w:name w:val="2FD6EF2EC9004FCE97D87BAFA60EAB1C"/>
    <w:rsid w:val="00706C3C"/>
  </w:style>
  <w:style w:type="paragraph" w:customStyle="1" w:styleId="BED2D97108C74262A6C4A19BB704D06D">
    <w:name w:val="BED2D97108C74262A6C4A19BB704D06D"/>
    <w:rsid w:val="00706C3C"/>
  </w:style>
  <w:style w:type="paragraph" w:customStyle="1" w:styleId="E9E226EB79004BB4850861D3C9A98818">
    <w:name w:val="E9E226EB79004BB4850861D3C9A98818"/>
    <w:rsid w:val="00706C3C"/>
  </w:style>
  <w:style w:type="paragraph" w:customStyle="1" w:styleId="8DD1502EF1D142DC82BA4F089D5954E7">
    <w:name w:val="8DD1502EF1D142DC82BA4F089D5954E7"/>
    <w:rsid w:val="00706C3C"/>
  </w:style>
  <w:style w:type="paragraph" w:customStyle="1" w:styleId="AB8F9EF9157346A4AEFB363826C99C36">
    <w:name w:val="AB8F9EF9157346A4AEFB363826C99C36"/>
    <w:rsid w:val="00706C3C"/>
  </w:style>
  <w:style w:type="paragraph" w:customStyle="1" w:styleId="098E272C6C96470D8D586DDE50BBA3C3">
    <w:name w:val="098E272C6C96470D8D586DDE50BBA3C3"/>
    <w:rsid w:val="00706C3C"/>
  </w:style>
  <w:style w:type="paragraph" w:customStyle="1" w:styleId="460802A1D1724D319489D3D31D4682A9">
    <w:name w:val="460802A1D1724D319489D3D31D4682A9"/>
    <w:rsid w:val="00706C3C"/>
  </w:style>
  <w:style w:type="paragraph" w:customStyle="1" w:styleId="AAFD98EAB2C948DABE9F3FB1737A03BF">
    <w:name w:val="AAFD98EAB2C948DABE9F3FB1737A03BF"/>
    <w:rsid w:val="00706C3C"/>
  </w:style>
  <w:style w:type="paragraph" w:customStyle="1" w:styleId="2E06AC7AFE354A7CA603A820535BE3EB">
    <w:name w:val="2E06AC7AFE354A7CA603A820535BE3EB"/>
    <w:rsid w:val="00706C3C"/>
  </w:style>
  <w:style w:type="paragraph" w:customStyle="1" w:styleId="749380DF3BD643AFB3544FD143AA2794">
    <w:name w:val="749380DF3BD643AFB3544FD143AA2794"/>
    <w:rsid w:val="00706C3C"/>
  </w:style>
  <w:style w:type="paragraph" w:customStyle="1" w:styleId="1008262AD7104484A3DF654EDD895347">
    <w:name w:val="1008262AD7104484A3DF654EDD895347"/>
    <w:rsid w:val="00706C3C"/>
  </w:style>
  <w:style w:type="paragraph" w:customStyle="1" w:styleId="A7DF128F1CE8456FA80C9A26159F3F7E">
    <w:name w:val="A7DF128F1CE8456FA80C9A26159F3F7E"/>
    <w:rsid w:val="00706C3C"/>
  </w:style>
  <w:style w:type="paragraph" w:customStyle="1" w:styleId="BDB52405E1464F4181E868E4E85E9FBB">
    <w:name w:val="BDB52405E1464F4181E868E4E85E9FBB"/>
    <w:rsid w:val="00706C3C"/>
  </w:style>
  <w:style w:type="paragraph" w:customStyle="1" w:styleId="A1FF74B6D1AF4DDC8E64C0002B163D51">
    <w:name w:val="A1FF74B6D1AF4DDC8E64C0002B163D51"/>
    <w:rsid w:val="00706C3C"/>
  </w:style>
  <w:style w:type="paragraph" w:customStyle="1" w:styleId="13754DC7C4034D51889BCAC4C8C7C721">
    <w:name w:val="13754DC7C4034D51889BCAC4C8C7C721"/>
    <w:rsid w:val="00706C3C"/>
  </w:style>
  <w:style w:type="paragraph" w:customStyle="1" w:styleId="241326D5C41E41DEB8CB00971FC91650">
    <w:name w:val="241326D5C41E41DEB8CB00971FC91650"/>
    <w:rsid w:val="00706C3C"/>
  </w:style>
  <w:style w:type="paragraph" w:customStyle="1" w:styleId="1D398A31905046B9A0BD9AD93DA98191">
    <w:name w:val="1D398A31905046B9A0BD9AD93DA98191"/>
    <w:rsid w:val="00706C3C"/>
  </w:style>
  <w:style w:type="paragraph" w:customStyle="1" w:styleId="EE8129A48865478EBB356C0AB03A087C">
    <w:name w:val="EE8129A48865478EBB356C0AB03A087C"/>
    <w:rsid w:val="00706C3C"/>
  </w:style>
  <w:style w:type="paragraph" w:customStyle="1" w:styleId="3E17105F8CF14464B09B446E2DADBA85">
    <w:name w:val="3E17105F8CF14464B09B446E2DADBA85"/>
    <w:rsid w:val="00706C3C"/>
  </w:style>
  <w:style w:type="paragraph" w:customStyle="1" w:styleId="A0B16D91C3FA42E2BDF684CDDD9F5D4C">
    <w:name w:val="A0B16D91C3FA42E2BDF684CDDD9F5D4C"/>
    <w:rsid w:val="00706C3C"/>
  </w:style>
  <w:style w:type="paragraph" w:customStyle="1" w:styleId="1FB455EE55D14D4E8F1107FDD324501D">
    <w:name w:val="1FB455EE55D14D4E8F1107FDD324501D"/>
    <w:rsid w:val="00706C3C"/>
  </w:style>
  <w:style w:type="paragraph" w:customStyle="1" w:styleId="9B2BF9780CF04745BD2A2741DEDA382B">
    <w:name w:val="9B2BF9780CF04745BD2A2741DEDA382B"/>
    <w:rsid w:val="00706C3C"/>
  </w:style>
  <w:style w:type="paragraph" w:customStyle="1" w:styleId="84954FF2459C4CBE8D23FC89D1D5D9AE">
    <w:name w:val="84954FF2459C4CBE8D23FC89D1D5D9AE"/>
    <w:rsid w:val="00706C3C"/>
  </w:style>
  <w:style w:type="paragraph" w:customStyle="1" w:styleId="FD8BCC95A42C49E1B5AD7EB1FBE6E732">
    <w:name w:val="FD8BCC95A42C49E1B5AD7EB1FBE6E732"/>
    <w:rsid w:val="00706C3C"/>
  </w:style>
  <w:style w:type="paragraph" w:customStyle="1" w:styleId="356E6E0A27314C6EB7B81372BCA1AC10">
    <w:name w:val="356E6E0A27314C6EB7B81372BCA1AC10"/>
    <w:rsid w:val="00706C3C"/>
  </w:style>
  <w:style w:type="paragraph" w:customStyle="1" w:styleId="F7627F894904402E87CF8C84F5B17271">
    <w:name w:val="F7627F894904402E87CF8C84F5B17271"/>
    <w:rsid w:val="00706C3C"/>
  </w:style>
  <w:style w:type="paragraph" w:customStyle="1" w:styleId="82B5B83D2CE74A0794B7EAB568B67629">
    <w:name w:val="82B5B83D2CE74A0794B7EAB568B67629"/>
    <w:rsid w:val="00706C3C"/>
  </w:style>
  <w:style w:type="paragraph" w:customStyle="1" w:styleId="961E00210DE14D0DBB51C7AAA053C059">
    <w:name w:val="961E00210DE14D0DBB51C7AAA053C059"/>
    <w:rsid w:val="00706C3C"/>
  </w:style>
  <w:style w:type="paragraph" w:customStyle="1" w:styleId="3AD97FE17E7C49D590024EAD381B9E76">
    <w:name w:val="3AD97FE17E7C49D590024EAD381B9E76"/>
    <w:rsid w:val="00706C3C"/>
  </w:style>
  <w:style w:type="paragraph" w:customStyle="1" w:styleId="E211DEC0188647C3A2E05205835E7129">
    <w:name w:val="E211DEC0188647C3A2E05205835E7129"/>
    <w:rsid w:val="00706C3C"/>
  </w:style>
  <w:style w:type="paragraph" w:customStyle="1" w:styleId="573C278090B74809BBC77DC36C9B1B4B">
    <w:name w:val="573C278090B74809BBC77DC36C9B1B4B"/>
    <w:rsid w:val="00706C3C"/>
  </w:style>
  <w:style w:type="paragraph" w:customStyle="1" w:styleId="EE7C47788EFB42F2AD064BA215B4D279">
    <w:name w:val="EE7C47788EFB42F2AD064BA215B4D279"/>
    <w:rsid w:val="00706C3C"/>
  </w:style>
  <w:style w:type="paragraph" w:customStyle="1" w:styleId="7B63C0B708EC4C9BABBE5F5B70A67D47">
    <w:name w:val="7B63C0B708EC4C9BABBE5F5B70A67D47"/>
    <w:rsid w:val="00706C3C"/>
  </w:style>
  <w:style w:type="paragraph" w:customStyle="1" w:styleId="01E7A3C6B4794561900F6E0DCF584F27">
    <w:name w:val="01E7A3C6B4794561900F6E0DCF584F27"/>
    <w:rsid w:val="00706C3C"/>
  </w:style>
  <w:style w:type="paragraph" w:customStyle="1" w:styleId="69B2EA9CD8A546E0850902E6BFDFB6A0">
    <w:name w:val="69B2EA9CD8A546E0850902E6BFDFB6A0"/>
    <w:rsid w:val="00706C3C"/>
  </w:style>
  <w:style w:type="paragraph" w:customStyle="1" w:styleId="545133641AA24E8D818130C187A967CA">
    <w:name w:val="545133641AA24E8D818130C187A967CA"/>
    <w:rsid w:val="00706C3C"/>
  </w:style>
  <w:style w:type="paragraph" w:customStyle="1" w:styleId="287E918F47714842AA14C62DBE3079A6">
    <w:name w:val="287E918F47714842AA14C62DBE3079A6"/>
    <w:rsid w:val="00706C3C"/>
  </w:style>
  <w:style w:type="paragraph" w:customStyle="1" w:styleId="E8B387C9F7CD47AB98B4F8DCF79924A6">
    <w:name w:val="E8B387C9F7CD47AB98B4F8DCF79924A6"/>
    <w:rsid w:val="00706C3C"/>
  </w:style>
  <w:style w:type="paragraph" w:customStyle="1" w:styleId="7D20C64BDFB34C509F6BE2EABE656EA9">
    <w:name w:val="7D20C64BDFB34C509F6BE2EABE656EA9"/>
    <w:rsid w:val="00706C3C"/>
  </w:style>
  <w:style w:type="paragraph" w:customStyle="1" w:styleId="FF8064479BC5410F892BB55DCA8987A9">
    <w:name w:val="FF8064479BC5410F892BB55DCA8987A9"/>
    <w:rsid w:val="00706C3C"/>
  </w:style>
  <w:style w:type="paragraph" w:customStyle="1" w:styleId="9E647004CDEA4AD99732E5D150A4A9CD">
    <w:name w:val="9E647004CDEA4AD99732E5D150A4A9CD"/>
    <w:rsid w:val="00706C3C"/>
  </w:style>
  <w:style w:type="paragraph" w:customStyle="1" w:styleId="8E4BB9A64EC24D30B2D980326E341BA2">
    <w:name w:val="8E4BB9A64EC24D30B2D980326E341BA2"/>
    <w:rsid w:val="00706C3C"/>
  </w:style>
  <w:style w:type="paragraph" w:customStyle="1" w:styleId="E3C4549323A14FA9B46395A8C7C50D1C">
    <w:name w:val="E3C4549323A14FA9B46395A8C7C50D1C"/>
    <w:rsid w:val="00706C3C"/>
  </w:style>
  <w:style w:type="paragraph" w:customStyle="1" w:styleId="BB1E33B616464285A8D0438AE818C590">
    <w:name w:val="BB1E33B616464285A8D0438AE818C590"/>
    <w:rsid w:val="00706C3C"/>
  </w:style>
  <w:style w:type="paragraph" w:customStyle="1" w:styleId="A51545D49ABE40DC97C948CF69423C21">
    <w:name w:val="A51545D49ABE40DC97C948CF69423C21"/>
    <w:rsid w:val="00706C3C"/>
  </w:style>
  <w:style w:type="paragraph" w:customStyle="1" w:styleId="1B144AA544604D6596893FAE962BB989">
    <w:name w:val="1B144AA544604D6596893FAE962BB989"/>
    <w:rsid w:val="00706C3C"/>
  </w:style>
  <w:style w:type="paragraph" w:customStyle="1" w:styleId="21B7574FEE274619ABF97573C75516D5">
    <w:name w:val="21B7574FEE274619ABF97573C75516D5"/>
    <w:rsid w:val="00706C3C"/>
  </w:style>
  <w:style w:type="paragraph" w:customStyle="1" w:styleId="0B22B8DEF4274D2DA6757BDD1A3AD551">
    <w:name w:val="0B22B8DEF4274D2DA6757BDD1A3AD551"/>
    <w:rsid w:val="00706C3C"/>
  </w:style>
  <w:style w:type="paragraph" w:customStyle="1" w:styleId="83AC0304BC4B41F699E6C7E1A2CA8F62">
    <w:name w:val="83AC0304BC4B41F699E6C7E1A2CA8F62"/>
    <w:rsid w:val="00706C3C"/>
  </w:style>
  <w:style w:type="paragraph" w:customStyle="1" w:styleId="995C9E69E4634DC78F910F8AEE552767">
    <w:name w:val="995C9E69E4634DC78F910F8AEE552767"/>
    <w:rsid w:val="00706C3C"/>
  </w:style>
  <w:style w:type="paragraph" w:customStyle="1" w:styleId="BC8550C556EF44C4A880F7345C2018C8">
    <w:name w:val="BC8550C556EF44C4A880F7345C2018C8"/>
    <w:rsid w:val="00706C3C"/>
  </w:style>
  <w:style w:type="paragraph" w:customStyle="1" w:styleId="B272929F25F74F4093527B27BD0B09EE">
    <w:name w:val="B272929F25F74F4093527B27BD0B09EE"/>
    <w:rsid w:val="00706C3C"/>
  </w:style>
  <w:style w:type="paragraph" w:customStyle="1" w:styleId="677BF4373B584B16B45585E7AC811C78">
    <w:name w:val="677BF4373B584B16B45585E7AC811C78"/>
    <w:rsid w:val="00706C3C"/>
  </w:style>
  <w:style w:type="paragraph" w:customStyle="1" w:styleId="098AB729A6AE48C59898B222986E8736">
    <w:name w:val="098AB729A6AE48C59898B222986E8736"/>
    <w:rsid w:val="00706C3C"/>
  </w:style>
  <w:style w:type="paragraph" w:customStyle="1" w:styleId="718A1BDE5C124DC18A3C877F0BE711CB">
    <w:name w:val="718A1BDE5C124DC18A3C877F0BE711CB"/>
    <w:rsid w:val="00706C3C"/>
  </w:style>
  <w:style w:type="paragraph" w:customStyle="1" w:styleId="B36140DC09C24ABF80179FCD2809D352">
    <w:name w:val="B36140DC09C24ABF80179FCD2809D352"/>
    <w:rsid w:val="00706C3C"/>
  </w:style>
  <w:style w:type="paragraph" w:customStyle="1" w:styleId="94DD9B1C1BF546EBAA20C07FC08DB2A9">
    <w:name w:val="94DD9B1C1BF546EBAA20C07FC08DB2A9"/>
    <w:rsid w:val="00706C3C"/>
  </w:style>
  <w:style w:type="paragraph" w:customStyle="1" w:styleId="72DC945204724645BE62F15F178BD2F2">
    <w:name w:val="72DC945204724645BE62F15F178BD2F2"/>
    <w:rsid w:val="00706C3C"/>
  </w:style>
  <w:style w:type="paragraph" w:customStyle="1" w:styleId="D37E1B0CFE974093B1535895EF148749">
    <w:name w:val="D37E1B0CFE974093B1535895EF148749"/>
    <w:rsid w:val="00706C3C"/>
  </w:style>
  <w:style w:type="paragraph" w:customStyle="1" w:styleId="971C1FE9983549839921F9292010FC85">
    <w:name w:val="971C1FE9983549839921F9292010FC85"/>
    <w:rsid w:val="00706C3C"/>
  </w:style>
  <w:style w:type="paragraph" w:customStyle="1" w:styleId="FE8EF9BB037245FEBC6705FF640EB944">
    <w:name w:val="FE8EF9BB037245FEBC6705FF640EB944"/>
    <w:rsid w:val="00706C3C"/>
  </w:style>
  <w:style w:type="paragraph" w:customStyle="1" w:styleId="A555CE24EFA74F10A802809D884D91CD">
    <w:name w:val="A555CE24EFA74F10A802809D884D91CD"/>
    <w:rsid w:val="00706C3C"/>
  </w:style>
  <w:style w:type="paragraph" w:customStyle="1" w:styleId="FAC5102F37B642F1A9C550CE848B8211">
    <w:name w:val="FAC5102F37B642F1A9C550CE848B8211"/>
    <w:rsid w:val="00706C3C"/>
  </w:style>
  <w:style w:type="paragraph" w:customStyle="1" w:styleId="29AE0E0D41D7445FBF23DB2A22ADCE93">
    <w:name w:val="29AE0E0D41D7445FBF23DB2A22ADCE93"/>
    <w:rsid w:val="00706C3C"/>
  </w:style>
  <w:style w:type="paragraph" w:customStyle="1" w:styleId="9CE218BB037843678B14A4075B897A40">
    <w:name w:val="9CE218BB037843678B14A4075B897A40"/>
    <w:rsid w:val="00706C3C"/>
  </w:style>
  <w:style w:type="paragraph" w:customStyle="1" w:styleId="51D7F25CF84241249572F89CCB482326">
    <w:name w:val="51D7F25CF84241249572F89CCB482326"/>
    <w:rsid w:val="00706C3C"/>
  </w:style>
  <w:style w:type="paragraph" w:customStyle="1" w:styleId="28FE0247A9E1467280DDCDEE9C088CF7">
    <w:name w:val="28FE0247A9E1467280DDCDEE9C088CF7"/>
    <w:rsid w:val="00706C3C"/>
  </w:style>
  <w:style w:type="paragraph" w:customStyle="1" w:styleId="7F75ADD2E7054BF980CE744D96D1902E">
    <w:name w:val="7F75ADD2E7054BF980CE744D96D1902E"/>
    <w:rsid w:val="00706C3C"/>
  </w:style>
  <w:style w:type="paragraph" w:customStyle="1" w:styleId="AA7A36C3285A42A7B32DCAA93FEE8F6D">
    <w:name w:val="AA7A36C3285A42A7B32DCAA93FEE8F6D"/>
    <w:rsid w:val="00706C3C"/>
  </w:style>
  <w:style w:type="paragraph" w:customStyle="1" w:styleId="587B5DA1C33745388361DC519AA2B798">
    <w:name w:val="587B5DA1C33745388361DC519AA2B798"/>
    <w:rsid w:val="00706C3C"/>
  </w:style>
  <w:style w:type="paragraph" w:customStyle="1" w:styleId="D59AF46E0FAB4868B0D8F36973670BC9">
    <w:name w:val="D59AF46E0FAB4868B0D8F36973670BC9"/>
    <w:rsid w:val="00706C3C"/>
  </w:style>
  <w:style w:type="paragraph" w:customStyle="1" w:styleId="577F1E2653D143F6AF2D7BB4FEC1E828">
    <w:name w:val="577F1E2653D143F6AF2D7BB4FEC1E828"/>
    <w:rsid w:val="00706C3C"/>
  </w:style>
  <w:style w:type="paragraph" w:customStyle="1" w:styleId="4E0D180A6F9F477AAC9F0627CCB69097">
    <w:name w:val="4E0D180A6F9F477AAC9F0627CCB69097"/>
    <w:rsid w:val="00706C3C"/>
  </w:style>
  <w:style w:type="paragraph" w:customStyle="1" w:styleId="5387499BEA7248B0AF00628D3543E1F4">
    <w:name w:val="5387499BEA7248B0AF00628D3543E1F4"/>
    <w:rsid w:val="00706C3C"/>
  </w:style>
  <w:style w:type="paragraph" w:customStyle="1" w:styleId="7D5710ACD16A4826B1FC02953267CD6F">
    <w:name w:val="7D5710ACD16A4826B1FC02953267CD6F"/>
    <w:rsid w:val="00706C3C"/>
  </w:style>
  <w:style w:type="paragraph" w:customStyle="1" w:styleId="5679B63F8E964AF2897D3F15345E9085">
    <w:name w:val="5679B63F8E964AF2897D3F15345E9085"/>
    <w:rsid w:val="00706C3C"/>
  </w:style>
  <w:style w:type="paragraph" w:customStyle="1" w:styleId="BB9A8E60AD3F4E22B5869F08F9ABFD04">
    <w:name w:val="BB9A8E60AD3F4E22B5869F08F9ABFD04"/>
    <w:rsid w:val="00706C3C"/>
  </w:style>
  <w:style w:type="paragraph" w:customStyle="1" w:styleId="93854C75BDBF4757BDD45B255A29FD0E">
    <w:name w:val="93854C75BDBF4757BDD45B255A29FD0E"/>
    <w:rsid w:val="00706C3C"/>
  </w:style>
  <w:style w:type="paragraph" w:customStyle="1" w:styleId="ABC892E2670944879A5ED058EC5BBA30">
    <w:name w:val="ABC892E2670944879A5ED058EC5BBA30"/>
    <w:rsid w:val="00706C3C"/>
  </w:style>
  <w:style w:type="paragraph" w:customStyle="1" w:styleId="C91E28A20DCE465BBB4C7541003B13EF">
    <w:name w:val="C91E28A20DCE465BBB4C7541003B13EF"/>
    <w:rsid w:val="00706C3C"/>
  </w:style>
  <w:style w:type="paragraph" w:customStyle="1" w:styleId="5230BB9E9FC44E6699856F5AEB023310">
    <w:name w:val="5230BB9E9FC44E6699856F5AEB023310"/>
    <w:rsid w:val="00706C3C"/>
  </w:style>
  <w:style w:type="paragraph" w:customStyle="1" w:styleId="9C33A483C84B401FBA29B48AA8508373">
    <w:name w:val="9C33A483C84B401FBA29B48AA8508373"/>
    <w:rsid w:val="00706C3C"/>
  </w:style>
  <w:style w:type="paragraph" w:customStyle="1" w:styleId="77223234C7314E288DC04E3264242F0E">
    <w:name w:val="77223234C7314E288DC04E3264242F0E"/>
    <w:rsid w:val="00706C3C"/>
  </w:style>
  <w:style w:type="paragraph" w:customStyle="1" w:styleId="4FDA2F42BB9E40569F93AAB1C833AAAA">
    <w:name w:val="4FDA2F42BB9E40569F93AAB1C833AAAA"/>
    <w:rsid w:val="00706C3C"/>
  </w:style>
  <w:style w:type="paragraph" w:customStyle="1" w:styleId="6CB7B62EFA624E208F5BED6B1C4AEEF0">
    <w:name w:val="6CB7B62EFA624E208F5BED6B1C4AEEF0"/>
    <w:rsid w:val="00706C3C"/>
  </w:style>
  <w:style w:type="paragraph" w:customStyle="1" w:styleId="434E77A2B3944B99BBFA632361CC1353">
    <w:name w:val="434E77A2B3944B99BBFA632361CC1353"/>
    <w:rsid w:val="00706C3C"/>
  </w:style>
  <w:style w:type="paragraph" w:customStyle="1" w:styleId="A418E712368E476B998071F5680BF65A">
    <w:name w:val="A418E712368E476B998071F5680BF65A"/>
    <w:rsid w:val="00706C3C"/>
  </w:style>
  <w:style w:type="paragraph" w:customStyle="1" w:styleId="DA5D260F3C1F4FCBA3F0BE92B635CD57">
    <w:name w:val="DA5D260F3C1F4FCBA3F0BE92B635CD57"/>
    <w:rsid w:val="00706C3C"/>
  </w:style>
  <w:style w:type="paragraph" w:customStyle="1" w:styleId="31D0D9BD9E51450B8809DFCBC7E41CF7">
    <w:name w:val="31D0D9BD9E51450B8809DFCBC7E41CF7"/>
    <w:rsid w:val="00706C3C"/>
  </w:style>
  <w:style w:type="paragraph" w:customStyle="1" w:styleId="B58130D817AA44CFAC9631BD4F7DAE08">
    <w:name w:val="B58130D817AA44CFAC9631BD4F7DAE08"/>
    <w:rsid w:val="00706C3C"/>
  </w:style>
  <w:style w:type="paragraph" w:customStyle="1" w:styleId="580D7305C0254C1DB6A36C70A58A662C">
    <w:name w:val="580D7305C0254C1DB6A36C70A58A662C"/>
    <w:rsid w:val="00706C3C"/>
  </w:style>
  <w:style w:type="paragraph" w:customStyle="1" w:styleId="647AA6FACF944B2A953DDCA60E2E1E3E">
    <w:name w:val="647AA6FACF944B2A953DDCA60E2E1E3E"/>
    <w:rsid w:val="00706C3C"/>
  </w:style>
  <w:style w:type="paragraph" w:customStyle="1" w:styleId="7DC036EE52E24D6CBE6F600CC19E853E">
    <w:name w:val="7DC036EE52E24D6CBE6F600CC19E853E"/>
    <w:rsid w:val="00706C3C"/>
  </w:style>
  <w:style w:type="paragraph" w:customStyle="1" w:styleId="EFB9FDA861BA48E5A689050FD7BCA12E">
    <w:name w:val="EFB9FDA861BA48E5A689050FD7BCA12E"/>
    <w:rsid w:val="00706C3C"/>
  </w:style>
  <w:style w:type="paragraph" w:customStyle="1" w:styleId="2F9FD0CB6D6F493AA5B81EC3580A7516">
    <w:name w:val="2F9FD0CB6D6F493AA5B81EC3580A7516"/>
    <w:rsid w:val="00706C3C"/>
  </w:style>
  <w:style w:type="paragraph" w:customStyle="1" w:styleId="C0A0512C047F4D8CA2420AFEFDAE606D">
    <w:name w:val="C0A0512C047F4D8CA2420AFEFDAE606D"/>
    <w:rsid w:val="00706C3C"/>
  </w:style>
  <w:style w:type="paragraph" w:customStyle="1" w:styleId="F7EFB093AD8A4B27AA1CDDDAFA114E4E">
    <w:name w:val="F7EFB093AD8A4B27AA1CDDDAFA114E4E"/>
    <w:rsid w:val="00706C3C"/>
  </w:style>
  <w:style w:type="paragraph" w:customStyle="1" w:styleId="60B0C287205A40C5A731E27F5F3262A0">
    <w:name w:val="60B0C287205A40C5A731E27F5F3262A0"/>
    <w:rsid w:val="00706C3C"/>
  </w:style>
  <w:style w:type="paragraph" w:customStyle="1" w:styleId="8082DC01795E41D2B0A39588FDFD9B7A">
    <w:name w:val="8082DC01795E41D2B0A39588FDFD9B7A"/>
    <w:rsid w:val="00706C3C"/>
  </w:style>
  <w:style w:type="paragraph" w:customStyle="1" w:styleId="53F685A8A3874F5B8395AE28C988261B">
    <w:name w:val="53F685A8A3874F5B8395AE28C988261B"/>
    <w:rsid w:val="00706C3C"/>
  </w:style>
  <w:style w:type="paragraph" w:customStyle="1" w:styleId="F091251856BD4169B9D891486DFFC075">
    <w:name w:val="F091251856BD4169B9D891486DFFC075"/>
    <w:rsid w:val="00706C3C"/>
  </w:style>
  <w:style w:type="paragraph" w:customStyle="1" w:styleId="609298408B224F358FBD69117E47B529">
    <w:name w:val="609298408B224F358FBD69117E47B529"/>
    <w:rsid w:val="00706C3C"/>
  </w:style>
  <w:style w:type="paragraph" w:customStyle="1" w:styleId="2D3E720086E74248926055E422977012">
    <w:name w:val="2D3E720086E74248926055E422977012"/>
    <w:rsid w:val="00706C3C"/>
  </w:style>
  <w:style w:type="paragraph" w:customStyle="1" w:styleId="BEF2489252D54EFA859261827805D755">
    <w:name w:val="BEF2489252D54EFA859261827805D755"/>
    <w:rsid w:val="00706C3C"/>
  </w:style>
  <w:style w:type="paragraph" w:customStyle="1" w:styleId="9DB673F3527648C7ACF585555B70C9C2">
    <w:name w:val="9DB673F3527648C7ACF585555B70C9C2"/>
    <w:rsid w:val="00706C3C"/>
  </w:style>
  <w:style w:type="paragraph" w:customStyle="1" w:styleId="04ACFEAF43494769B86C50E50ABCB11A">
    <w:name w:val="04ACFEAF43494769B86C50E50ABCB11A"/>
    <w:rsid w:val="00706C3C"/>
  </w:style>
  <w:style w:type="paragraph" w:customStyle="1" w:styleId="9738D62F9A4B47F9A97D570A1DE5D521">
    <w:name w:val="9738D62F9A4B47F9A97D570A1DE5D521"/>
    <w:rsid w:val="00706C3C"/>
  </w:style>
  <w:style w:type="paragraph" w:customStyle="1" w:styleId="9DFC80B1548B4CE8A310B4DC59EDAD16">
    <w:name w:val="9DFC80B1548B4CE8A310B4DC59EDAD16"/>
    <w:rsid w:val="00706C3C"/>
  </w:style>
  <w:style w:type="paragraph" w:customStyle="1" w:styleId="FF0B8D8CBE4B4E31A60AC7578D08DE90">
    <w:name w:val="FF0B8D8CBE4B4E31A60AC7578D08DE90"/>
    <w:rsid w:val="00706C3C"/>
  </w:style>
  <w:style w:type="paragraph" w:customStyle="1" w:styleId="34591D03EA6446B5A4CF07960B9D3713">
    <w:name w:val="34591D03EA6446B5A4CF07960B9D3713"/>
    <w:rsid w:val="00706C3C"/>
  </w:style>
  <w:style w:type="paragraph" w:customStyle="1" w:styleId="9DF6A8A0908C4CBFAF35CAE8CC571E28">
    <w:name w:val="9DF6A8A0908C4CBFAF35CAE8CC571E28"/>
    <w:rsid w:val="00706C3C"/>
  </w:style>
  <w:style w:type="paragraph" w:customStyle="1" w:styleId="FAD352C8774744F584552F728A33BE12">
    <w:name w:val="FAD352C8774744F584552F728A33BE12"/>
    <w:rsid w:val="00706C3C"/>
  </w:style>
  <w:style w:type="paragraph" w:customStyle="1" w:styleId="A74D01D5396B432E8CB9B53DB58CD7C7">
    <w:name w:val="A74D01D5396B432E8CB9B53DB58CD7C7"/>
    <w:rsid w:val="00706C3C"/>
  </w:style>
  <w:style w:type="paragraph" w:customStyle="1" w:styleId="DC923B3BA5FC4902BC00B5C2D04115A8">
    <w:name w:val="DC923B3BA5FC4902BC00B5C2D04115A8"/>
    <w:rsid w:val="00706C3C"/>
  </w:style>
  <w:style w:type="paragraph" w:customStyle="1" w:styleId="568E0508DDCD439783376E505D349090">
    <w:name w:val="568E0508DDCD439783376E505D349090"/>
    <w:rsid w:val="00706C3C"/>
  </w:style>
  <w:style w:type="paragraph" w:customStyle="1" w:styleId="198D961A2E32449F848D788A97074B0B">
    <w:name w:val="198D961A2E32449F848D788A97074B0B"/>
    <w:rsid w:val="00706C3C"/>
  </w:style>
  <w:style w:type="paragraph" w:customStyle="1" w:styleId="B3E87067439F4C2E9A01C4A951D14258">
    <w:name w:val="B3E87067439F4C2E9A01C4A951D14258"/>
    <w:rsid w:val="00706C3C"/>
  </w:style>
  <w:style w:type="paragraph" w:customStyle="1" w:styleId="4436490E20184C1DB83027700D4D32C5">
    <w:name w:val="4436490E20184C1DB83027700D4D32C5"/>
    <w:rsid w:val="00706C3C"/>
  </w:style>
  <w:style w:type="paragraph" w:customStyle="1" w:styleId="44622C0051BA47DA8381CB75497DD413">
    <w:name w:val="44622C0051BA47DA8381CB75497DD413"/>
    <w:rsid w:val="00706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usiness Set Blu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0835CD858AEF6E4BAD608295FEA79C75" ma:contentTypeVersion="5" ma:contentTypeDescription="Luo uusi asiakirja." ma:contentTypeScope="" ma:versionID="a61cd5cb6ccb7dbad8e0bfffac8ef482">
  <xsd:schema xmlns:xsd="http://www.w3.org/2001/XMLSchema" xmlns:xs="http://www.w3.org/2001/XMLSchema" xmlns:p="http://schemas.microsoft.com/office/2006/metadata/properties" xmlns:ns2="7308f2a2-deb2-4bbf-ba49-01c6b7224aa4" targetNamespace="http://schemas.microsoft.com/office/2006/metadata/properties" ma:root="true" ma:fieldsID="ef5ac7c0886763f8f5b6160e4282232c" ns2:_="">
    <xsd:import namespace="7308f2a2-deb2-4bbf-ba49-01c6b7224aa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8f2a2-deb2-4bbf-ba49-01c6b7224a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12B475-1493-416D-890F-11D20CE5F6C0}">
  <ds:schemaRefs>
    <ds:schemaRef ds:uri="http://schemas.microsoft.com/sharepoint/v3/contenttype/forms"/>
  </ds:schemaRefs>
</ds:datastoreItem>
</file>

<file path=customXml/itemProps3.xml><?xml version="1.0" encoding="utf-8"?>
<ds:datastoreItem xmlns:ds="http://schemas.openxmlformats.org/officeDocument/2006/customXml" ds:itemID="{A35D92A6-C132-417C-96B4-D5A3569E4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8f2a2-deb2-4bbf-ba49-01c6b7224a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734656-281C-4DF1-98DD-1F77AD35F171}">
  <ds:schemaRefs>
    <ds:schemaRef ds:uri="http://purl.org/dc/terms/"/>
    <ds:schemaRef ds:uri="http://schemas.microsoft.com/office/infopath/2007/PartnerControls"/>
    <ds:schemaRef ds:uri="http://schemas.microsoft.com/office/2006/documentManagement/types"/>
    <ds:schemaRef ds:uri="7308f2a2-deb2-4bbf-ba49-01c6b7224aa4"/>
    <ds:schemaRef ds:uri="http://schemas.microsoft.com/office/2006/metadata/properties"/>
    <ds:schemaRef ds:uri="http://purl.org/dc/elements/1.1/"/>
    <ds:schemaRef ds:uri="http://schemas.openxmlformats.org/package/2006/metadata/core-properties"/>
    <ds:schemaRef ds:uri="http://www.w3.org/XML/1998/namespace"/>
    <ds:schemaRef ds:uri="http://purl.org/dc/dcmitype/"/>
  </ds:schemaRefs>
</ds:datastoreItem>
</file>

<file path=customXml/itemProps5.xml><?xml version="1.0" encoding="utf-8"?>
<ds:datastoreItem xmlns:ds="http://schemas.openxmlformats.org/officeDocument/2006/customXml" ds:itemID="{E43794B3-DE2A-4C29-AEBF-1A3AB6F56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Käytännöllinen ansioluettelo (selkeä ulkoasu)</Template>
  <TotalTime>21</TotalTime>
  <Pages>13</Pages>
  <Words>1179</Words>
  <Characters>9550</Characters>
  <Application>Microsoft Office Word</Application>
  <DocSecurity>0</DocSecurity>
  <Lines>79</Lines>
  <Paragraphs>21</Paragraphs>
  <ScaleCrop>false</ScaleCrop>
  <HeadingPairs>
    <vt:vector size="2" baseType="variant">
      <vt:variant>
        <vt:lpstr>Title</vt:lpstr>
      </vt:variant>
      <vt:variant>
        <vt:i4>1</vt:i4>
      </vt:variant>
    </vt:vector>
  </HeadingPairs>
  <TitlesOfParts>
    <vt:vector size="1" baseType="lpstr">
      <vt:lpstr/>
    </vt:vector>
  </TitlesOfParts>
  <Company>Tomi Korkalainen, Aleksa Lintula, Jani Koivula Juuso Saari, Sebastian Mäkipää</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Autodesk Fusion 360</dc:title>
  <dc:subject>Tutorials</dc:subject>
  <dc:creator>General Information</dc:creator>
  <cp:keywords/>
  <cp:lastModifiedBy>Sebastian Mäkipää</cp:lastModifiedBy>
  <cp:revision>17</cp:revision>
  <cp:lastPrinted>2019-12-10T12:44:00Z</cp:lastPrinted>
  <dcterms:created xsi:type="dcterms:W3CDTF">2019-12-10T12:46:00Z</dcterms:created>
  <dcterms:modified xsi:type="dcterms:W3CDTF">2019-12-11T11:32:00Z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0x0101000835CD858AEF6E4BAD608295FEA79C75</vt:lpwstr>
  </property>
</Properties>
</file>